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B4063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МИНИСТЕРСТВО НАУКИ И ВЫСШЕГО ОБРАЗОВАНИЯ РОССИЙСКОЙ ФЕДЕРАЦИИ</w:t>
      </w:r>
    </w:p>
    <w:p w14:paraId="6DC1F126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федеральное государственное автономное образовательное учреждение высшего образования</w:t>
      </w:r>
    </w:p>
    <w:p w14:paraId="444D412E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Санкт-Петербургский национальный исследовательский университет информац</w:t>
      </w:r>
      <w:r w:rsidR="00907564" w:rsidRPr="006846DF">
        <w:t>и</w:t>
      </w:r>
      <w:r w:rsidRPr="006846DF">
        <w:t>онных технологий, механики и оптики</w:t>
      </w:r>
    </w:p>
    <w:p w14:paraId="62CA5DA5" w14:textId="77777777" w:rsidR="00DE2422" w:rsidRPr="006846DF" w:rsidRDefault="00DE2422" w:rsidP="00EC2239">
      <w:pPr>
        <w:pStyle w:val="aa"/>
        <w:spacing w:after="240"/>
        <w:ind w:firstLine="0"/>
        <w:jc w:val="center"/>
      </w:pPr>
      <w:r w:rsidRPr="006846DF">
        <w:t>Мегафакультет трансляционных информационных технологий</w:t>
      </w:r>
    </w:p>
    <w:p w14:paraId="08777E47" w14:textId="77777777" w:rsidR="00DE2422" w:rsidRPr="006846DF" w:rsidRDefault="00DE2422" w:rsidP="00EC2239">
      <w:pPr>
        <w:pStyle w:val="aa"/>
        <w:spacing w:after="840"/>
        <w:ind w:firstLine="0"/>
        <w:jc w:val="center"/>
      </w:pPr>
      <w:r w:rsidRPr="006846DF">
        <w:t>Факультет информационных технологий и программирования</w:t>
      </w:r>
    </w:p>
    <w:p w14:paraId="6B341C84" w14:textId="0A895FED" w:rsidR="00DE2422" w:rsidRPr="004E112B" w:rsidRDefault="00DE2422" w:rsidP="00361571">
      <w:pPr>
        <w:pStyle w:val="aa"/>
        <w:spacing w:after="0"/>
        <w:ind w:firstLine="0"/>
        <w:jc w:val="center"/>
        <w:rPr>
          <w:b/>
          <w:bCs/>
        </w:rPr>
      </w:pPr>
      <w:r w:rsidRPr="00361571">
        <w:rPr>
          <w:b/>
          <w:bCs/>
        </w:rPr>
        <w:t xml:space="preserve">Лабораторная работа № </w:t>
      </w:r>
      <w:r w:rsidR="004E112B">
        <w:rPr>
          <w:b/>
          <w:bCs/>
        </w:rPr>
        <w:t>5</w:t>
      </w:r>
    </w:p>
    <w:p w14:paraId="4936F308" w14:textId="77777777" w:rsidR="00DE2422" w:rsidRPr="00361571" w:rsidRDefault="00DE2422" w:rsidP="00361571">
      <w:pPr>
        <w:pStyle w:val="aa"/>
        <w:spacing w:after="0"/>
        <w:ind w:firstLine="0"/>
        <w:jc w:val="center"/>
        <w:rPr>
          <w:b/>
          <w:bCs/>
        </w:rPr>
      </w:pPr>
      <w:r w:rsidRPr="00361571">
        <w:rPr>
          <w:b/>
          <w:bCs/>
        </w:rPr>
        <w:t>По дисциплине «Введение в цифровую культуру и программирование»</w:t>
      </w:r>
    </w:p>
    <w:p w14:paraId="5C165624" w14:textId="40B22423" w:rsidR="00DE2422" w:rsidRPr="00361571" w:rsidRDefault="004E112B" w:rsidP="00361571">
      <w:pPr>
        <w:pStyle w:val="aa"/>
        <w:spacing w:after="720"/>
        <w:ind w:firstLine="0"/>
        <w:jc w:val="center"/>
        <w:rPr>
          <w:b/>
          <w:bCs/>
        </w:rPr>
      </w:pPr>
      <w:r>
        <w:rPr>
          <w:b/>
          <w:bCs/>
        </w:rPr>
        <w:t>Работа с графом</w:t>
      </w:r>
    </w:p>
    <w:p w14:paraId="5FF393EB" w14:textId="77777777" w:rsidR="00DE2422" w:rsidRPr="00C7153E" w:rsidRDefault="00DE2422" w:rsidP="00B758C9">
      <w:pPr>
        <w:pStyle w:val="aa"/>
        <w:spacing w:after="720"/>
        <w:ind w:left="5670" w:firstLine="0"/>
        <w:rPr>
          <w:b/>
          <w:bCs/>
          <w:i/>
          <w:iCs/>
        </w:rPr>
      </w:pPr>
      <w:r w:rsidRPr="00C7153E">
        <w:rPr>
          <w:b/>
          <w:bCs/>
        </w:rPr>
        <w:t xml:space="preserve">Выполнил студент группы </w:t>
      </w:r>
      <w:r w:rsidRPr="00C7153E">
        <w:rPr>
          <w:b/>
          <w:bCs/>
          <w:lang w:val="en-US"/>
        </w:rPr>
        <w:t>M</w:t>
      </w:r>
      <w:r w:rsidRPr="00C7153E">
        <w:rPr>
          <w:b/>
          <w:bCs/>
        </w:rPr>
        <w:t>31</w:t>
      </w:r>
      <w:r w:rsidR="00A60E54" w:rsidRPr="00C7153E">
        <w:rPr>
          <w:b/>
          <w:bCs/>
        </w:rPr>
        <w:t>01</w:t>
      </w:r>
      <w:r w:rsidR="00A60E54" w:rsidRPr="00C7153E">
        <w:rPr>
          <w:b/>
          <w:bCs/>
        </w:rPr>
        <w:br/>
      </w:r>
      <w:r w:rsidR="00A60E54" w:rsidRPr="00C7153E">
        <w:rPr>
          <w:b/>
          <w:bCs/>
          <w:i/>
          <w:iCs/>
        </w:rPr>
        <w:t>Дудко Матвей Владимирович</w:t>
      </w:r>
    </w:p>
    <w:p w14:paraId="1E7E8D58" w14:textId="77777777" w:rsidR="00DE2422" w:rsidRPr="002259BD" w:rsidRDefault="00DE2422" w:rsidP="002259BD">
      <w:pPr>
        <w:pStyle w:val="aa"/>
        <w:spacing w:after="720"/>
        <w:ind w:left="5670" w:firstLine="0"/>
        <w:rPr>
          <w:b/>
          <w:bCs/>
        </w:rPr>
      </w:pPr>
      <w:r w:rsidRPr="002259BD">
        <w:rPr>
          <w:b/>
          <w:bCs/>
        </w:rPr>
        <w:t>Проверил:</w:t>
      </w:r>
      <w:r w:rsidRPr="002259BD">
        <w:rPr>
          <w:b/>
          <w:bCs/>
        </w:rPr>
        <w:br/>
      </w:r>
      <w:r w:rsidR="00A60E54" w:rsidRPr="002259BD">
        <w:rPr>
          <w:b/>
          <w:bCs/>
        </w:rPr>
        <w:t>Хлопотов Максим Валерьевич</w:t>
      </w:r>
    </w:p>
    <w:p w14:paraId="78011CD1" w14:textId="77777777" w:rsidR="00DE2422" w:rsidRPr="00844A36" w:rsidRDefault="00DE2422" w:rsidP="00844A36">
      <w:pPr>
        <w:pStyle w:val="aa"/>
        <w:spacing w:before="5280" w:after="0"/>
        <w:ind w:firstLine="0"/>
        <w:jc w:val="center"/>
        <w:rPr>
          <w:b/>
          <w:bCs/>
          <w:i/>
          <w:iCs/>
          <w:sz w:val="22"/>
        </w:rPr>
      </w:pPr>
      <w:r w:rsidRPr="00844A36">
        <w:rPr>
          <w:b/>
          <w:bCs/>
          <w:i/>
          <w:iCs/>
          <w:sz w:val="22"/>
        </w:rPr>
        <w:t>САНКТ-ПЕТЕРБУРГ</w:t>
      </w:r>
    </w:p>
    <w:p w14:paraId="5DBB7270" w14:textId="77777777" w:rsidR="006846DF" w:rsidRPr="00844A36" w:rsidRDefault="00DE2422" w:rsidP="00844A36">
      <w:pPr>
        <w:pStyle w:val="aa"/>
        <w:ind w:firstLine="0"/>
        <w:jc w:val="center"/>
        <w:rPr>
          <w:b/>
          <w:bCs/>
          <w:i/>
          <w:iCs/>
          <w:sz w:val="22"/>
        </w:rPr>
      </w:pPr>
      <w:r w:rsidRPr="00844A36">
        <w:rPr>
          <w:b/>
          <w:bCs/>
          <w:i/>
          <w:iCs/>
          <w:sz w:val="22"/>
        </w:rPr>
        <w:t>2019</w:t>
      </w:r>
    </w:p>
    <w:p w14:paraId="354FBF23" w14:textId="648F01DD" w:rsidR="00AA0A30" w:rsidRDefault="00AA0A30" w:rsidP="00AA0A30">
      <w:pPr>
        <w:pStyle w:val="1"/>
      </w:pPr>
      <w:r>
        <w:lastRenderedPageBreak/>
        <w:t>Лабораторная работа 5. Работа с графом. Вариант 76</w:t>
      </w:r>
    </w:p>
    <w:p w14:paraId="5F0B4FE8" w14:textId="01547FC2" w:rsidR="00031A20" w:rsidRDefault="00031A20" w:rsidP="00031A20">
      <w:pPr>
        <w:pStyle w:val="2"/>
      </w:pPr>
      <w:r>
        <w:t>Описание работы</w:t>
      </w:r>
    </w:p>
    <w:p w14:paraId="4F6468F9" w14:textId="1B2E6CA9" w:rsidR="00AA0A30" w:rsidRDefault="00AA0A30" w:rsidP="00AA0A30">
      <w:pPr>
        <w:pStyle w:val="aa"/>
      </w:pPr>
      <w:r>
        <w:t>В вашу тему на Piazza загружены два текстовых файла.</w:t>
      </w:r>
    </w:p>
    <w:p w14:paraId="5A1BE854" w14:textId="77777777" w:rsidR="00AA0A30" w:rsidRDefault="00AA0A30" w:rsidP="00AA0A30">
      <w:pPr>
        <w:pStyle w:val="aa"/>
      </w:pPr>
      <w:r>
        <w:t>graphedgesN.txt</w:t>
      </w:r>
    </w:p>
    <w:p w14:paraId="7BACD07A" w14:textId="77777777" w:rsidR="00AA0A30" w:rsidRDefault="00AA0A30" w:rsidP="00AA0A30">
      <w:pPr>
        <w:pStyle w:val="aa"/>
      </w:pPr>
      <w:r>
        <w:t>graphtaskN.txt</w:t>
      </w:r>
    </w:p>
    <w:p w14:paraId="2FC6E317" w14:textId="77777777" w:rsidR="00AA0A30" w:rsidRDefault="00AA0A30" w:rsidP="00AA0A30">
      <w:pPr>
        <w:pStyle w:val="aa"/>
      </w:pPr>
      <w:r>
        <w:t>N – это ваш уникальный номер варианта.</w:t>
      </w:r>
    </w:p>
    <w:p w14:paraId="7C02AC1D" w14:textId="77777777" w:rsidR="00AA0A30" w:rsidRDefault="00AA0A30" w:rsidP="00AA0A30">
      <w:pPr>
        <w:pStyle w:val="aa"/>
      </w:pPr>
      <w:r>
        <w:t>В файле graphedgesN.txt перечислены пары в таком виде:</w:t>
      </w:r>
    </w:p>
    <w:p w14:paraId="0D91CEAC" w14:textId="77777777" w:rsidR="00AA0A30" w:rsidRDefault="00AA0A30" w:rsidP="00AA0A30">
      <w:pPr>
        <w:pStyle w:val="aa"/>
      </w:pPr>
      <w:r>
        <w:t>0 259</w:t>
      </w:r>
    </w:p>
    <w:p w14:paraId="0D687EA7" w14:textId="77777777" w:rsidR="00AA0A30" w:rsidRDefault="00AA0A30" w:rsidP="00AA0A30">
      <w:pPr>
        <w:pStyle w:val="aa"/>
      </w:pPr>
      <w:r>
        <w:t>…</w:t>
      </w:r>
    </w:p>
    <w:p w14:paraId="7CCF8383" w14:textId="77777777" w:rsidR="00AA0A30" w:rsidRDefault="00AA0A30" w:rsidP="00AA0A30">
      <w:pPr>
        <w:pStyle w:val="aa"/>
      </w:pPr>
      <w:r>
        <w:t>Эти пары являются рёбрами графа. Например, 0 259 означает, что в графе есть</w:t>
      </w:r>
    </w:p>
    <w:p w14:paraId="3FF5374B" w14:textId="77777777" w:rsidR="00AA0A30" w:rsidRDefault="00AA0A30" w:rsidP="00AA0A30">
      <w:pPr>
        <w:pStyle w:val="aa"/>
      </w:pPr>
      <w:r>
        <w:t>ребро между вершинами 0 и 259. Всего граф содержит 1000 вершин, с номерами от 0 до</w:t>
      </w:r>
    </w:p>
    <w:p w14:paraId="3D571814" w14:textId="77777777" w:rsidR="00AA0A30" w:rsidRDefault="00AA0A30" w:rsidP="00AA0A30">
      <w:pPr>
        <w:pStyle w:val="aa"/>
      </w:pPr>
      <w:r>
        <w:t>999.</w:t>
      </w:r>
    </w:p>
    <w:p w14:paraId="51439D51" w14:textId="77777777" w:rsidR="00AA0A30" w:rsidRDefault="00AA0A30" w:rsidP="00AA0A30">
      <w:pPr>
        <w:pStyle w:val="aa"/>
      </w:pPr>
      <w:r>
        <w:t>Вопрос 1. Сколько в нём рёбер?</w:t>
      </w:r>
    </w:p>
    <w:p w14:paraId="29F71567" w14:textId="77777777" w:rsidR="00AA0A30" w:rsidRDefault="00AA0A30" w:rsidP="00AA0A30">
      <w:pPr>
        <w:pStyle w:val="aa"/>
      </w:pPr>
      <w:r>
        <w:t>Изолятом называется вершина, не связанная ни с одной другой вершиной.</w:t>
      </w:r>
    </w:p>
    <w:p w14:paraId="06FCD641" w14:textId="77777777" w:rsidR="00AA0A30" w:rsidRDefault="00AA0A30" w:rsidP="00AA0A30">
      <w:pPr>
        <w:pStyle w:val="aa"/>
      </w:pPr>
      <w:r>
        <w:t>Степенью вершины называется количество ребёр, которые связывают её с другими</w:t>
      </w:r>
    </w:p>
    <w:p w14:paraId="2CB43A2E" w14:textId="77777777" w:rsidR="00AA0A30" w:rsidRDefault="00AA0A30" w:rsidP="00AA0A30">
      <w:pPr>
        <w:pStyle w:val="aa"/>
      </w:pPr>
      <w:r>
        <w:t>вершинами.</w:t>
      </w:r>
    </w:p>
    <w:p w14:paraId="468F7D0F" w14:textId="77777777" w:rsidR="00AA0A30" w:rsidRDefault="00AA0A30" w:rsidP="00AA0A30">
      <w:pPr>
        <w:pStyle w:val="aa"/>
      </w:pPr>
      <w:r>
        <w:t>Вопрос 2. Сколько в графе изолятов? Выведите полный список, упорядоченный по</w:t>
      </w:r>
    </w:p>
    <w:p w14:paraId="09BD8417" w14:textId="77777777" w:rsidR="00AA0A30" w:rsidRDefault="00AA0A30" w:rsidP="00AA0A30">
      <w:pPr>
        <w:pStyle w:val="aa"/>
      </w:pPr>
      <w:r>
        <w:t>возрастанию</w:t>
      </w:r>
    </w:p>
    <w:p w14:paraId="46811F73" w14:textId="77777777" w:rsidR="00AA0A30" w:rsidRDefault="00AA0A30" w:rsidP="00AA0A30">
      <w:pPr>
        <w:pStyle w:val="aa"/>
      </w:pPr>
      <w:r>
        <w:t>Вопрос 3. Найдите вершину(вершины) с самой большой степенью.</w:t>
      </w:r>
    </w:p>
    <w:p w14:paraId="62A06859" w14:textId="77777777" w:rsidR="00AA0A30" w:rsidRDefault="00AA0A30" w:rsidP="00AA0A30">
      <w:pPr>
        <w:pStyle w:val="aa"/>
      </w:pPr>
      <w:r>
        <w:t>Компонента связности - это максимальный связный подграф. Диаметр - это самый</w:t>
      </w:r>
    </w:p>
    <w:p w14:paraId="3ED01BEA" w14:textId="77777777" w:rsidR="00AA0A30" w:rsidRDefault="00AA0A30" w:rsidP="00AA0A30">
      <w:pPr>
        <w:pStyle w:val="aa"/>
      </w:pPr>
      <w:r>
        <w:t>длинный кратчайший путь</w:t>
      </w:r>
    </w:p>
    <w:p w14:paraId="50CBA3F8" w14:textId="77777777" w:rsidR="00AA0A30" w:rsidRDefault="00AA0A30" w:rsidP="00AA0A30">
      <w:pPr>
        <w:pStyle w:val="aa"/>
      </w:pPr>
      <w:r>
        <w:t>На рисунке ниже красным цветом выделена компонента связности. Её диаметр</w:t>
      </w:r>
    </w:p>
    <w:p w14:paraId="2F5E3145" w14:textId="77777777" w:rsidR="00AA0A30" w:rsidRDefault="00AA0A30" w:rsidP="00AA0A30">
      <w:pPr>
        <w:pStyle w:val="aa"/>
      </w:pPr>
      <w:r>
        <w:t>равен 4. Изолят выделен синим цветом.</w:t>
      </w:r>
    </w:p>
    <w:p w14:paraId="4B94E52E" w14:textId="77777777" w:rsidR="00AA0A30" w:rsidRDefault="00AA0A30" w:rsidP="00AA0A30">
      <w:pPr>
        <w:pStyle w:val="aa"/>
      </w:pPr>
      <w:r>
        <w:t>Вопрос 4. Найдите диаметр компоненты связности графа</w:t>
      </w:r>
    </w:p>
    <w:p w14:paraId="2A28E9A2" w14:textId="77777777" w:rsidR="00AA0A30" w:rsidRDefault="00AA0A30" w:rsidP="00AA0A30">
      <w:pPr>
        <w:pStyle w:val="aa"/>
      </w:pPr>
      <w:r>
        <w:t>Кратчайший путь - минимальная сумма рёбер, составляющих путь от одной</w:t>
      </w:r>
    </w:p>
    <w:p w14:paraId="7E97B01C" w14:textId="77777777" w:rsidR="00AA0A30" w:rsidRDefault="00AA0A30" w:rsidP="00AA0A30">
      <w:pPr>
        <w:pStyle w:val="aa"/>
      </w:pPr>
      <w:r>
        <w:t>вершины к другой.</w:t>
      </w:r>
    </w:p>
    <w:p w14:paraId="1C4C0E39" w14:textId="77777777" w:rsidR="00AA0A30" w:rsidRDefault="00AA0A30" w:rsidP="00AA0A30">
      <w:pPr>
        <w:pStyle w:val="aa"/>
      </w:pPr>
      <w:r>
        <w:t>Вопрос 5. Найдите кратчайший путь от A до B.</w:t>
      </w:r>
    </w:p>
    <w:p w14:paraId="2CCA517D" w14:textId="77777777" w:rsidR="00AA0A30" w:rsidRDefault="00AA0A30" w:rsidP="00AA0A30">
      <w:pPr>
        <w:pStyle w:val="aa"/>
      </w:pPr>
      <w:r>
        <w:lastRenderedPageBreak/>
        <w:t>Вопрос 6. Найдите кратчайший путь от C до D.</w:t>
      </w:r>
    </w:p>
    <w:p w14:paraId="68A4E566" w14:textId="77777777" w:rsidR="00AA0A30" w:rsidRDefault="00AA0A30" w:rsidP="00AA0A30">
      <w:pPr>
        <w:pStyle w:val="aa"/>
      </w:pPr>
      <w:r>
        <w:t>Вопрос 7. Найдите кратчайший путь от E до F.</w:t>
      </w:r>
    </w:p>
    <w:p w14:paraId="190174B7" w14:textId="77777777" w:rsidR="00AA0A30" w:rsidRDefault="00AA0A30" w:rsidP="00AA0A30">
      <w:pPr>
        <w:pStyle w:val="aa"/>
      </w:pPr>
      <w:r>
        <w:t>Значения вершин A-F в каждом варианте свои. Они есть в файле graphtaskN.txt</w:t>
      </w:r>
    </w:p>
    <w:p w14:paraId="67E75137" w14:textId="77777777" w:rsidR="00AA0A30" w:rsidRDefault="00AA0A30" w:rsidP="00AA0A30">
      <w:pPr>
        <w:pStyle w:val="aa"/>
      </w:pPr>
      <w:r>
        <w:t>Обратите внимание, что ответ должен включать в себя длину пути и</w:t>
      </w:r>
    </w:p>
    <w:p w14:paraId="3023A8C9" w14:textId="77777777" w:rsidR="00AA0A30" w:rsidRDefault="00AA0A30" w:rsidP="00AA0A30">
      <w:pPr>
        <w:pStyle w:val="aa"/>
      </w:pPr>
      <w:r>
        <w:t>последовательность вершин.</w:t>
      </w:r>
    </w:p>
    <w:p w14:paraId="630EFFE2" w14:textId="77777777" w:rsidR="00AA0A30" w:rsidRDefault="00AA0A30" w:rsidP="00AA0A30">
      <w:pPr>
        <w:pStyle w:val="aa"/>
      </w:pPr>
      <w:r>
        <w:t>Если путь отсутствует, то нужно сделать соответствующую пометку.</w:t>
      </w:r>
    </w:p>
    <w:p w14:paraId="517B6B46" w14:textId="77777777" w:rsidR="00AA0A30" w:rsidRDefault="00AA0A30" w:rsidP="00AA0A30">
      <w:pPr>
        <w:pStyle w:val="aa"/>
      </w:pPr>
      <w:r>
        <w:t>Дальше требуются удалить из графа несколько вершин. Эти вершины в каждом</w:t>
      </w:r>
    </w:p>
    <w:p w14:paraId="06CF4509" w14:textId="77777777" w:rsidR="00AA0A30" w:rsidRDefault="00AA0A30" w:rsidP="00AA0A30">
      <w:pPr>
        <w:pStyle w:val="aa"/>
      </w:pPr>
      <w:r>
        <w:t>варианте свои. Они есть в файле graphtaskN.txt</w:t>
      </w:r>
    </w:p>
    <w:p w14:paraId="58980D43" w14:textId="77777777" w:rsidR="00AA0A30" w:rsidRDefault="00AA0A30" w:rsidP="00AA0A30">
      <w:pPr>
        <w:pStyle w:val="aa"/>
      </w:pPr>
      <w:r>
        <w:t>ВАЖНО!</w:t>
      </w:r>
    </w:p>
    <w:p w14:paraId="5C419682" w14:textId="77777777" w:rsidR="00AA0A30" w:rsidRDefault="00AA0A30" w:rsidP="00AA0A30">
      <w:pPr>
        <w:pStyle w:val="aa"/>
      </w:pPr>
      <w:r>
        <w:t>В файле graphtaskN.txt пропущено одно условие!</w:t>
      </w:r>
    </w:p>
    <w:p w14:paraId="5B37EAE4" w14:textId="77777777" w:rsidR="00AA0A30" w:rsidRDefault="00AA0A30" w:rsidP="00AA0A30">
      <w:pPr>
        <w:pStyle w:val="aa"/>
      </w:pPr>
      <w:r>
        <w:t>В каждом варианте из графа удаляются также вершины, в которых номер кратен</w:t>
      </w:r>
    </w:p>
    <w:p w14:paraId="0B3B1BBA" w14:textId="77777777" w:rsidR="00AA0A30" w:rsidRDefault="00AA0A30" w:rsidP="00AA0A30">
      <w:pPr>
        <w:pStyle w:val="aa"/>
      </w:pPr>
      <w:r>
        <w:t>17, включая вершину 0. То есть кроме тех, вершин, которые перечислены в задании,</w:t>
      </w:r>
    </w:p>
    <w:p w14:paraId="75A35B73" w14:textId="77777777" w:rsidR="00AA0A30" w:rsidRDefault="00AA0A30" w:rsidP="00AA0A30">
      <w:pPr>
        <w:pStyle w:val="aa"/>
      </w:pPr>
      <w:r>
        <w:t>удаляются вершины 0, 17, 34, 51 и т.д.</w:t>
      </w:r>
    </w:p>
    <w:p w14:paraId="16F8436A" w14:textId="77777777" w:rsidR="00AA0A30" w:rsidRDefault="00AA0A30" w:rsidP="00AA0A30">
      <w:pPr>
        <w:pStyle w:val="aa"/>
      </w:pPr>
      <w:r>
        <w:t>После удаления этих вершин, нужно снова ответить на вопросы, на которые уже</w:t>
      </w:r>
    </w:p>
    <w:p w14:paraId="4D3EFE11" w14:textId="77777777" w:rsidR="00AA0A30" w:rsidRDefault="00AA0A30" w:rsidP="00AA0A30">
      <w:pPr>
        <w:pStyle w:val="aa"/>
      </w:pPr>
      <w:r>
        <w:t>отвечали ранее</w:t>
      </w:r>
    </w:p>
    <w:p w14:paraId="04A5B3BD" w14:textId="77777777" w:rsidR="00AA0A30" w:rsidRDefault="00AA0A30" w:rsidP="00AA0A30">
      <w:pPr>
        <w:pStyle w:val="aa"/>
      </w:pPr>
      <w:r>
        <w:t>Вопрос 8. Сколько ребёр в графе?</w:t>
      </w:r>
    </w:p>
    <w:p w14:paraId="63ECF9CD" w14:textId="77777777" w:rsidR="00AA0A30" w:rsidRDefault="00AA0A30" w:rsidP="00AA0A30">
      <w:pPr>
        <w:pStyle w:val="aa"/>
      </w:pPr>
      <w:r>
        <w:t>Вопрос 9. Сколько в графе изолятов? Выведите полный список, упорядоченный по</w:t>
      </w:r>
    </w:p>
    <w:p w14:paraId="15382AC1" w14:textId="77777777" w:rsidR="00AA0A30" w:rsidRDefault="00AA0A30" w:rsidP="00AA0A30">
      <w:pPr>
        <w:pStyle w:val="aa"/>
      </w:pPr>
      <w:r>
        <w:t>возрастанию</w:t>
      </w:r>
    </w:p>
    <w:p w14:paraId="26CCFC91" w14:textId="77777777" w:rsidR="00AA0A30" w:rsidRDefault="00AA0A30" w:rsidP="00AA0A30">
      <w:pPr>
        <w:pStyle w:val="aa"/>
      </w:pPr>
      <w:r>
        <w:t>Вопрос 10. Найти вершину(вершины) с самой большой степенью</w:t>
      </w:r>
    </w:p>
    <w:p w14:paraId="210200F9" w14:textId="77777777" w:rsidR="00AA0A30" w:rsidRDefault="00AA0A30" w:rsidP="00AA0A30">
      <w:pPr>
        <w:pStyle w:val="aa"/>
      </w:pPr>
      <w:r>
        <w:t>Вопрос 11. Найдите диаметр компоненты связности графа</w:t>
      </w:r>
    </w:p>
    <w:p w14:paraId="64EC1012" w14:textId="77777777" w:rsidR="00AA0A30" w:rsidRDefault="00AA0A30" w:rsidP="00AA0A30">
      <w:pPr>
        <w:pStyle w:val="aa"/>
      </w:pPr>
      <w:r>
        <w:t>Вопрос 12. Найдите кратчайший путь от A до B</w:t>
      </w:r>
    </w:p>
    <w:p w14:paraId="4F31648B" w14:textId="77777777" w:rsidR="00AA0A30" w:rsidRDefault="00AA0A30" w:rsidP="00AA0A30">
      <w:pPr>
        <w:pStyle w:val="aa"/>
      </w:pPr>
      <w:r>
        <w:t>Вопрос 13. Найдите кратчайший путь от C до D</w:t>
      </w:r>
    </w:p>
    <w:p w14:paraId="34EB18D1" w14:textId="77777777" w:rsidR="00AA0A30" w:rsidRDefault="00AA0A30" w:rsidP="00AA0A30">
      <w:pPr>
        <w:pStyle w:val="aa"/>
      </w:pPr>
      <w:r>
        <w:t>Вопрос 14. Найдите кратчайший путь от E до F</w:t>
      </w:r>
    </w:p>
    <w:p w14:paraId="3A23C81E" w14:textId="77777777" w:rsidR="00AA0A30" w:rsidRDefault="00AA0A30" w:rsidP="00AA0A30">
      <w:pPr>
        <w:pStyle w:val="aa"/>
      </w:pPr>
      <w:r>
        <w:t>В ответе на сообщение, в котором текстовые файлы с заданием дайте ответы на</w:t>
      </w:r>
    </w:p>
    <w:p w14:paraId="09C0F79A" w14:textId="77777777" w:rsidR="00AA0A30" w:rsidRDefault="00AA0A30" w:rsidP="00AA0A30">
      <w:pPr>
        <w:pStyle w:val="aa"/>
      </w:pPr>
      <w:r>
        <w:t>вопросы 1-14. Также приложите отчёт в формате pdf. В отчёте должен быть код, описание</w:t>
      </w:r>
    </w:p>
    <w:p w14:paraId="05D5FCB2" w14:textId="4A78EE0E" w:rsidR="007416BC" w:rsidRDefault="00AA0A30" w:rsidP="007416BC">
      <w:pPr>
        <w:pStyle w:val="aa"/>
      </w:pPr>
      <w:r>
        <w:t>хода работы и ответы на вопросы 1-14.</w:t>
      </w:r>
    </w:p>
    <w:p w14:paraId="553E4BF7" w14:textId="7D4BEE4F" w:rsidR="00AA0A30" w:rsidRDefault="00031A20" w:rsidP="001E3765">
      <w:pPr>
        <w:pStyle w:val="2"/>
      </w:pPr>
      <w:r>
        <w:lastRenderedPageBreak/>
        <w:t>Код, при помощи которого</w:t>
      </w:r>
      <w:r w:rsidR="001E3765">
        <w:t xml:space="preserve"> получены ответы на вопросы</w:t>
      </w:r>
    </w:p>
    <w:p w14:paraId="10091FDD" w14:textId="00250A04" w:rsidR="0078114A" w:rsidRPr="0078114A" w:rsidRDefault="0078114A" w:rsidP="0078114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Matrix = [] 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 Матрица смежности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List_connect = [] 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 Список 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Matrix.append([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*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List_connect.append([])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 Будем считать, что бесконечность будет равна 1000000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># ONE: Чтение файла и первичный расчет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># ------------------------------------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count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with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open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"graphedges76.txt"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as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f.readlines():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count +=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y 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list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map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int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i.split()))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Matrix[x][y]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Matrix[y][x]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List_connect[x].append(y)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List_connect[y].append(x)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"Количество ребер:"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count)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 TWO: Количество изолятов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># ------------------------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count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string_list =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sum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(Matrix[i]) ==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count +=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string_list +=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str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(i) +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 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"Количество изолятов:"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count)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"Список изолятов упорядоченный по возрастанию:"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string_list)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assert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list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filter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lambda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x: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(x) ==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List_connect))) == count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 THREE: Вершина с самой большой степенью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# ---------------------------------------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 = [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sum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(Matrix[i])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)] 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Количество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ребер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каждой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max_pow 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max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Наибольшая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степень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max_pow)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наибольшей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степенью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 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end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a[i] == max_pow: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end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 '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# FOUR: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Диаметр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графа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># ----------------------------------------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components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is_visited = [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] *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viewed 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set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def </w:t>
      </w:r>
      <w:r w:rsidRPr="0078114A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dfs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(vertex):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is_visited[vertex] =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List_connect[vertex]: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not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is_visited[i]: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dfs(i)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Находим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все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not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is_visited[i]: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dfs(i)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current_component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not 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viewed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is_visited[j]: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current_component.append(j)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viewed.add(j)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len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(current_component) 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components.append(current_component)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N -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количество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, S -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стартовой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от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нуля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), matrix -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матрица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смежности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def </w:t>
      </w:r>
      <w:r w:rsidRPr="0078114A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Dijkstra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matrix):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valid = [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]*N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weight = 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]*N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weight[S]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min_weight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1000001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ID_min_weight = -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valid[i]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weight[i] &lt; min_weight: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min_weight = weight[i]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ID_min_weight = i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matrix[ID_min_weight][i] 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0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weight[ID_min_weight] + matrix[ID_min_weight][i] &lt; weight[i]: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weight[i] = weight[ID_min_weight] + matrix[ID_min_weight][i]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valid[ID_min_weight] =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weight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max_weight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components: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weight = Dijkstra(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Matrix)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weight: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max_weight &lt; i 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max_weight = i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Диаметр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графа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max_weight)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# FIVE: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пути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до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># --------------------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>A: 152 B: 403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>C: 968 D: 334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>E: 140 F: 888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>"""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Note: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Все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находятся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первой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самой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большой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)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компоненте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def </w:t>
      </w:r>
      <w:r w:rsidRPr="0078114A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find_path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(names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first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second):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weight = Dijkstra(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first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Matrix)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weight[second] ==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Пути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{:}={:}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{:}={:}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существует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.format(names[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first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names[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second))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else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path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current_vertex = second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while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weight[current_vertex] 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path.append(current_vertex)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current_search_weight = weight[current_vertex] -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search_prev_vertex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while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(weight[search_prev_vertex] != current_search_weight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Matrix[search_prev_vertex][current_vertex] ==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search_prev_vertex &lt;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search_prev_vertex +=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assert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search_prev_vertex &lt;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current_vertex = search_prev_vertex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Путь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{:}={:}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{:}={:}: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длина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{:},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путь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 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.format(names[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first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names[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second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weight[second])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end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([first] + path[::-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])[:-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end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"-&gt;"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(second)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find_path([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"B"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152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403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find_path([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"D"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968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334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find_path([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"F"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888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SIX: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Удаление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># --------------------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Удаление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заданных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to_remove = [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647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489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395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248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410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190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767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to_remove: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Matrix[j][i]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Matrix[i][j]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List_connect[j]: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List_connect[j].remove(i)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List_connect[i]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Удаление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кратных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17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17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Matrix[j][i]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Matrix[i][j]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List_connect[j]: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List_connect[j].remove(i)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List_connect[i]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SEVEN: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Перерасчет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># -----------------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"-"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*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Прерасчет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после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удаления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вершин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Количество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ребер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count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count += Matrix[i][j]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Количество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ребер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count)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count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string_list =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sum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(Matrix[i]) ==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0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not 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to_remove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%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17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count +=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string_list +=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str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(i) +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 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Количество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изолятов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count)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Список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изолятов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упорядоченный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возрастанию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string_list)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a = [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sum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(Matrix[i])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)] 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Количество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ребер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каждой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max_pow 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max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Наибольшая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степень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max_pow)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Вершины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наибольшей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степенью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 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end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a[i] == max_pow: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end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 '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components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is_visited = [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] *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viewed =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set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#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Находим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все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not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is_visited[i]: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dfs(i)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current_component = []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range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not 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viewed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and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is_visited[j]: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current_component.append(j)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viewed.add(j)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len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(current_component) 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components.append(current_component)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max_weight 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components: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component: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weight = Dijkstra(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Matrix)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weight: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max_weight &lt; i !=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1000000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max_weight = i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print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Диаметр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компоненты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связности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графа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max_weight)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find_path([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"B"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152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403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find_path([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"D"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968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334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find_path([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"E"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"F"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78114A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78114A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888</w:t>
      </w:r>
      <w:r w:rsidRPr="0078114A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</w:p>
    <w:p w14:paraId="11D1B743" w14:textId="7D56C74D" w:rsidR="00B77F0D" w:rsidRPr="0078114A" w:rsidRDefault="00B77F0D">
      <w:pPr>
        <w:spacing w:after="160" w:line="259" w:lineRule="auto"/>
        <w:ind w:firstLine="0"/>
        <w:jc w:val="left"/>
        <w:rPr>
          <w:lang w:val="en-US"/>
        </w:rPr>
      </w:pPr>
      <w:r w:rsidRPr="0078114A">
        <w:rPr>
          <w:lang w:val="en-US"/>
        </w:rPr>
        <w:br w:type="page"/>
      </w:r>
    </w:p>
    <w:p w14:paraId="0202E0EF" w14:textId="6C447336" w:rsidR="00896E69" w:rsidRDefault="00B77F0D" w:rsidP="00896E69">
      <w:pPr>
        <w:pStyle w:val="2"/>
      </w:pPr>
      <w:r>
        <w:lastRenderedPageBreak/>
        <w:t>Описание хода работы</w:t>
      </w:r>
    </w:p>
    <w:p w14:paraId="1904CE30" w14:textId="0A30F68A" w:rsidR="00896E69" w:rsidRDefault="00896E69" w:rsidP="00896E69">
      <w:pPr>
        <w:pStyle w:val="af0"/>
        <w:numPr>
          <w:ilvl w:val="0"/>
          <w:numId w:val="13"/>
        </w:numPr>
      </w:pPr>
      <w:r>
        <w:t xml:space="preserve">Считываем данные из файла, обнуляем переменные для хранения информации о </w:t>
      </w:r>
      <w:r w:rsidR="005C0ADA">
        <w:t>ребрах в графе. Храним данные в виде матрицы смежности и списка смежности</w:t>
      </w:r>
    </w:p>
    <w:p w14:paraId="46C9590C" w14:textId="134761B2" w:rsidR="005C0ADA" w:rsidRDefault="005C0ADA" w:rsidP="00896E69">
      <w:pPr>
        <w:pStyle w:val="af0"/>
        <w:numPr>
          <w:ilvl w:val="0"/>
          <w:numId w:val="13"/>
        </w:numPr>
      </w:pPr>
      <w:r>
        <w:t>Подсчитываем количество ребер</w:t>
      </w:r>
      <w:r w:rsidRPr="005C0ADA">
        <w:t xml:space="preserve">: </w:t>
      </w:r>
      <w:r>
        <w:t>количество строк в исходном файле</w:t>
      </w:r>
    </w:p>
    <w:p w14:paraId="347BA874" w14:textId="7AC7874C" w:rsidR="005C0ADA" w:rsidRDefault="00DF278E" w:rsidP="00896E69">
      <w:pPr>
        <w:pStyle w:val="af0"/>
        <w:numPr>
          <w:ilvl w:val="0"/>
          <w:numId w:val="13"/>
        </w:numPr>
      </w:pPr>
      <w:r>
        <w:t>Подсчитываем количество изолятов</w:t>
      </w:r>
      <w:r w:rsidRPr="00DF278E">
        <w:t xml:space="preserve">: </w:t>
      </w:r>
      <w:r>
        <w:t>считаем количество нулевых строк в матрице смежности</w:t>
      </w:r>
    </w:p>
    <w:p w14:paraId="539E62F9" w14:textId="22935E38" w:rsidR="00DF278E" w:rsidRDefault="00DF278E" w:rsidP="00896E69">
      <w:pPr>
        <w:pStyle w:val="af0"/>
        <w:numPr>
          <w:ilvl w:val="0"/>
          <w:numId w:val="13"/>
        </w:numPr>
      </w:pPr>
      <w:r>
        <w:t>Ищем вершину с самой большой степенью</w:t>
      </w:r>
      <w:r w:rsidRPr="00DF278E">
        <w:t xml:space="preserve">: </w:t>
      </w:r>
      <w:r>
        <w:t>суммируем количество единиц построчно в матрице смежности</w:t>
      </w:r>
      <w:r w:rsidR="005744FF" w:rsidRPr="005744FF">
        <w:t xml:space="preserve">, </w:t>
      </w:r>
      <w:r w:rsidR="005744FF">
        <w:t xml:space="preserve">выбираем максимум, смотрим </w:t>
      </w:r>
      <w:r w:rsidR="00131924">
        <w:t>по каждой вершине и выводим с максимальной степенью</w:t>
      </w:r>
    </w:p>
    <w:p w14:paraId="49EAF60C" w14:textId="129AB0D7" w:rsidR="005744FF" w:rsidRPr="00064E6A" w:rsidRDefault="00064E6A" w:rsidP="00896E69">
      <w:pPr>
        <w:pStyle w:val="af0"/>
        <w:numPr>
          <w:ilvl w:val="0"/>
          <w:numId w:val="13"/>
        </w:numPr>
      </w:pPr>
      <w:r>
        <w:t>Ищем диаметр компоненты связности</w:t>
      </w:r>
      <w:r>
        <w:rPr>
          <w:lang w:val="en-US"/>
        </w:rPr>
        <w:t>:</w:t>
      </w:r>
    </w:p>
    <w:p w14:paraId="004EBD60" w14:textId="47DEB7C0" w:rsidR="00064E6A" w:rsidRDefault="00064E6A" w:rsidP="00AB3162">
      <w:pPr>
        <w:pStyle w:val="af0"/>
        <w:numPr>
          <w:ilvl w:val="1"/>
          <w:numId w:val="13"/>
        </w:numPr>
      </w:pPr>
      <w:r>
        <w:t>Ищем компоненты связности</w:t>
      </w:r>
      <w:r w:rsidR="00AB3162" w:rsidRPr="00AB3162">
        <w:t xml:space="preserve">: </w:t>
      </w:r>
      <w:r w:rsidR="00AB3162">
        <w:t xml:space="preserve">при помощи алгоритма </w:t>
      </w:r>
      <w:r w:rsidR="00AB3162">
        <w:rPr>
          <w:lang w:val="en-US"/>
        </w:rPr>
        <w:t>DFS</w:t>
      </w:r>
      <w:r w:rsidR="00AB3162" w:rsidRPr="00AB3162">
        <w:t xml:space="preserve"> (</w:t>
      </w:r>
      <w:r w:rsidR="00AB3162">
        <w:t>поиска в глубину</w:t>
      </w:r>
      <w:r w:rsidR="00AB3162" w:rsidRPr="00AB3162">
        <w:t>)</w:t>
      </w:r>
      <w:r w:rsidR="00AB3162">
        <w:t xml:space="preserve"> определяем компоненты связности</w:t>
      </w:r>
    </w:p>
    <w:p w14:paraId="3F2A363C" w14:textId="4068FAF3" w:rsidR="00982600" w:rsidRDefault="00AB3162" w:rsidP="00982600">
      <w:pPr>
        <w:pStyle w:val="af0"/>
        <w:numPr>
          <w:ilvl w:val="1"/>
          <w:numId w:val="13"/>
        </w:numPr>
      </w:pPr>
      <w:r>
        <w:t xml:space="preserve">По каждой компоненте (по </w:t>
      </w:r>
      <w:r w:rsidRPr="003E5640">
        <w:t>“</w:t>
      </w:r>
      <w:r>
        <w:t>максимальной</w:t>
      </w:r>
      <w:r w:rsidRPr="003E5640">
        <w:t>”</w:t>
      </w:r>
      <w:r>
        <w:t>)</w:t>
      </w:r>
      <w:r w:rsidR="00375A06">
        <w:t xml:space="preserve"> вычисляем расстояние от </w:t>
      </w:r>
      <w:r w:rsidR="003E5640">
        <w:t>каждой вершины до каждой</w:t>
      </w:r>
      <w:r w:rsidR="001511E1" w:rsidRPr="001511E1">
        <w:t xml:space="preserve">, </w:t>
      </w:r>
      <w:r w:rsidR="001511E1">
        <w:t>входящих в данную компоненту,</w:t>
      </w:r>
      <w:r w:rsidR="003E5640">
        <w:t xml:space="preserve"> и берем максимальное кратчайшее расстояние – это и будет диаметром компоненты связности</w:t>
      </w:r>
    </w:p>
    <w:p w14:paraId="39A31154" w14:textId="618643A3" w:rsidR="00982600" w:rsidRPr="00113121" w:rsidRDefault="00113121" w:rsidP="00982600">
      <w:pPr>
        <w:pStyle w:val="af0"/>
        <w:numPr>
          <w:ilvl w:val="0"/>
          <w:numId w:val="13"/>
        </w:numPr>
      </w:pPr>
      <w:r>
        <w:t>Ищем пути до вершин</w:t>
      </w:r>
      <w:r>
        <w:rPr>
          <w:lang w:val="en-US"/>
        </w:rPr>
        <w:t>:</w:t>
      </w:r>
    </w:p>
    <w:p w14:paraId="76DDBFC5" w14:textId="2ACBCA92" w:rsidR="00113121" w:rsidRDefault="00113121" w:rsidP="00113121">
      <w:pPr>
        <w:pStyle w:val="af0"/>
        <w:numPr>
          <w:ilvl w:val="1"/>
          <w:numId w:val="13"/>
        </w:numPr>
      </w:pPr>
      <w:r>
        <w:t xml:space="preserve">Воспользуемся алгоритмом </w:t>
      </w:r>
      <w:r w:rsidRPr="00113121">
        <w:t>Дейкстры</w:t>
      </w:r>
      <w:r w:rsidRPr="00B20710">
        <w:t xml:space="preserve">, </w:t>
      </w:r>
      <w:r>
        <w:t xml:space="preserve">для нахождения </w:t>
      </w:r>
      <w:r w:rsidR="00B20710">
        <w:t>длины кратчайшего пути до вершины</w:t>
      </w:r>
    </w:p>
    <w:p w14:paraId="672709EB" w14:textId="22B9DA20" w:rsidR="00B20710" w:rsidRDefault="00B20710" w:rsidP="00113121">
      <w:pPr>
        <w:pStyle w:val="af0"/>
        <w:numPr>
          <w:ilvl w:val="1"/>
          <w:numId w:val="13"/>
        </w:numPr>
      </w:pPr>
      <w:r>
        <w:t>Восстановление пути</w:t>
      </w:r>
      <w:r w:rsidRPr="00B20710">
        <w:t xml:space="preserve">: </w:t>
      </w:r>
      <w:r>
        <w:t>от конечной вершины, если длина до нее не бесконечность, идем в обратном порядке, начиная от конечной вершины, выбирая каждый раз</w:t>
      </w:r>
      <w:r w:rsidR="006B51D6">
        <w:t xml:space="preserve"> ту вершину, у которой длина от исходной на 1 меньше</w:t>
      </w:r>
    </w:p>
    <w:p w14:paraId="4EF1D477" w14:textId="0CBD6A57" w:rsidR="006B51D6" w:rsidRDefault="006B51D6" w:rsidP="00113121">
      <w:pPr>
        <w:pStyle w:val="af0"/>
        <w:numPr>
          <w:ilvl w:val="1"/>
          <w:numId w:val="13"/>
        </w:numPr>
      </w:pPr>
      <w:r>
        <w:t>Выводим пути в обратном порядке</w:t>
      </w:r>
    </w:p>
    <w:p w14:paraId="59A54FB7" w14:textId="6B1FA1E0" w:rsidR="006B51D6" w:rsidRDefault="006F7FC7" w:rsidP="006B51D6">
      <w:pPr>
        <w:pStyle w:val="af0"/>
        <w:numPr>
          <w:ilvl w:val="0"/>
          <w:numId w:val="13"/>
        </w:numPr>
      </w:pPr>
      <w:r>
        <w:t xml:space="preserve">Производим удаление вершин, заданных в тексте задания, а также </w:t>
      </w:r>
      <w:r w:rsidR="00BE5E81">
        <w:t>кратных 17</w:t>
      </w:r>
    </w:p>
    <w:p w14:paraId="379200A4" w14:textId="73B00E3D" w:rsidR="00BE5E81" w:rsidRDefault="00BE5E81" w:rsidP="006B51D6">
      <w:pPr>
        <w:pStyle w:val="af0"/>
        <w:numPr>
          <w:ilvl w:val="0"/>
          <w:numId w:val="13"/>
        </w:numPr>
      </w:pPr>
      <w:r>
        <w:t>Повторяем расчеты после удаления (шаги 2 - 6)</w:t>
      </w:r>
      <w:r w:rsidR="009C177D" w:rsidRPr="009C177D">
        <w:t xml:space="preserve">. </w:t>
      </w:r>
      <w:r w:rsidR="009C177D">
        <w:t>Количество ребер – количество ребер, выше главной диагонали матрицы смежности</w:t>
      </w:r>
    </w:p>
    <w:p w14:paraId="64B67AF4" w14:textId="618DD444" w:rsidR="00550103" w:rsidRDefault="00550103">
      <w:pPr>
        <w:spacing w:after="160" w:line="259" w:lineRule="auto"/>
        <w:ind w:firstLine="0"/>
        <w:jc w:val="left"/>
      </w:pPr>
      <w:r>
        <w:br w:type="page"/>
      </w:r>
    </w:p>
    <w:p w14:paraId="19152818" w14:textId="52B183C8" w:rsidR="00550103" w:rsidRDefault="00550103" w:rsidP="00550103">
      <w:pPr>
        <w:pStyle w:val="2"/>
      </w:pPr>
      <w:r>
        <w:lastRenderedPageBreak/>
        <w:t>Ответы на вопросы</w:t>
      </w:r>
    </w:p>
    <w:p w14:paraId="7F196EE3" w14:textId="73679913" w:rsidR="00550103" w:rsidRPr="00D96065" w:rsidRDefault="0035033F" w:rsidP="00550103">
      <w:r>
        <w:t>Вопрос 1</w:t>
      </w:r>
      <w:r w:rsidRPr="00D96065">
        <w:t>:</w:t>
      </w:r>
      <w:r w:rsidR="00D96065" w:rsidRPr="00D96065">
        <w:t xml:space="preserve"> </w:t>
      </w:r>
      <w:r w:rsidR="00D96065">
        <w:t>К</w:t>
      </w:r>
      <w:r w:rsidR="00D96065" w:rsidRPr="00D96065">
        <w:t>оличество ребер: 2498</w:t>
      </w:r>
    </w:p>
    <w:p w14:paraId="65E65CF8" w14:textId="5FA4E20E" w:rsidR="0035033F" w:rsidRDefault="0035033F" w:rsidP="00550103">
      <w:r>
        <w:t>Вопрос 2</w:t>
      </w:r>
      <w:r w:rsidRPr="00D96065">
        <w:t>:</w:t>
      </w:r>
      <w:r w:rsidR="00D96065">
        <w:t xml:space="preserve"> </w:t>
      </w:r>
      <w:r w:rsidR="00D96065" w:rsidRPr="00D96065">
        <w:t>Количество изолятов: 7</w:t>
      </w:r>
    </w:p>
    <w:p w14:paraId="538118FD" w14:textId="4223B841" w:rsidR="00B557CB" w:rsidRPr="00D96065" w:rsidRDefault="00B557CB" w:rsidP="00B557CB">
      <w:r w:rsidRPr="00D96065">
        <w:t>Список изолятов упорядоченный по возрастанию: 105</w:t>
      </w:r>
      <w:r w:rsidRPr="00B557CB">
        <w:t xml:space="preserve"> </w:t>
      </w:r>
      <w:r w:rsidRPr="00D96065">
        <w:t>297</w:t>
      </w:r>
      <w:r w:rsidRPr="00B557CB">
        <w:t xml:space="preserve"> </w:t>
      </w:r>
      <w:r w:rsidRPr="00D96065">
        <w:t>341</w:t>
      </w:r>
      <w:r w:rsidRPr="00B557CB">
        <w:t xml:space="preserve"> </w:t>
      </w:r>
      <w:r w:rsidRPr="00D96065">
        <w:t>357</w:t>
      </w:r>
      <w:r w:rsidRPr="00B557CB">
        <w:t xml:space="preserve"> </w:t>
      </w:r>
      <w:r w:rsidRPr="00D96065">
        <w:t>390</w:t>
      </w:r>
      <w:r w:rsidRPr="00B557CB">
        <w:t xml:space="preserve"> </w:t>
      </w:r>
      <w:r w:rsidRPr="00D96065">
        <w:t>424</w:t>
      </w:r>
      <w:r w:rsidRPr="00B557CB">
        <w:t xml:space="preserve"> </w:t>
      </w:r>
      <w:r w:rsidRPr="00D96065">
        <w:t>748</w:t>
      </w:r>
    </w:p>
    <w:p w14:paraId="689A414D" w14:textId="332D147D" w:rsidR="00C21655" w:rsidRDefault="0035033F" w:rsidP="00C21655">
      <w:r>
        <w:t>Вопрос 3</w:t>
      </w:r>
      <w:r w:rsidRPr="00D96065">
        <w:t>:</w:t>
      </w:r>
      <w:r w:rsidR="00D96065" w:rsidRPr="00D96065">
        <w:t xml:space="preserve"> </w:t>
      </w:r>
      <w:r w:rsidR="00C21655" w:rsidRPr="00D96065">
        <w:t>Наибольшая степень вершины: 13</w:t>
      </w:r>
    </w:p>
    <w:p w14:paraId="6377D0B5" w14:textId="068E8CAB" w:rsidR="00C21655" w:rsidRPr="0035033F" w:rsidRDefault="00C21655" w:rsidP="00C21655">
      <w:r w:rsidRPr="00AC0F07">
        <w:t>Вершины с наибольшей степенью: 647 767</w:t>
      </w:r>
    </w:p>
    <w:p w14:paraId="431E6E06" w14:textId="7F0478F3" w:rsidR="0035033F" w:rsidRPr="0035033F" w:rsidRDefault="0035033F" w:rsidP="0035033F">
      <w:r>
        <w:t xml:space="preserve">Вопрос </w:t>
      </w:r>
      <w:r w:rsidRPr="0035033F">
        <w:t>4:</w:t>
      </w:r>
      <w:r w:rsidR="00D96065" w:rsidRPr="00D96065">
        <w:t xml:space="preserve"> </w:t>
      </w:r>
      <w:r w:rsidR="00C21655" w:rsidRPr="00AC0F07">
        <w:t>Диаметр компоненты связности графа: 9</w:t>
      </w:r>
    </w:p>
    <w:p w14:paraId="42C33B61" w14:textId="2D60F3F0" w:rsidR="0035033F" w:rsidRPr="0035033F" w:rsidRDefault="0035033F" w:rsidP="00C21655">
      <w:r>
        <w:t xml:space="preserve">Вопрос </w:t>
      </w:r>
      <w:r w:rsidRPr="0035033F">
        <w:t>5:</w:t>
      </w:r>
      <w:r w:rsidR="00AC0F07" w:rsidRPr="00AC0F07">
        <w:t xml:space="preserve"> </w:t>
      </w:r>
      <w:r w:rsidR="00C21655" w:rsidRPr="00AC0F07">
        <w:t xml:space="preserve">Путь от A=152 до B=403: длина: 5, путь: </w:t>
      </w:r>
      <w:r w:rsidR="00EF6E51" w:rsidRPr="00EF6E51">
        <w:t>152-&gt;410-&gt;924-&gt;395-&gt;600-&gt;403</w:t>
      </w:r>
    </w:p>
    <w:p w14:paraId="6DAFF1E2" w14:textId="2EFEBB4A" w:rsidR="0035033F" w:rsidRPr="0035033F" w:rsidRDefault="0035033F" w:rsidP="0035033F">
      <w:r>
        <w:t xml:space="preserve">Вопрос </w:t>
      </w:r>
      <w:r w:rsidRPr="0035033F">
        <w:t>6:</w:t>
      </w:r>
      <w:r w:rsidR="00AC0F07" w:rsidRPr="00AC0F07">
        <w:t xml:space="preserve"> </w:t>
      </w:r>
      <w:r w:rsidR="00C21655" w:rsidRPr="00AC0F07">
        <w:t xml:space="preserve">Путь от C=968 до D=334: длина: 5, путь: </w:t>
      </w:r>
      <w:r w:rsidR="00EF6E51" w:rsidRPr="00EF6E51">
        <w:t>968-&gt;629-&gt;669-&gt;50-&gt;190-&gt;334</w:t>
      </w:r>
    </w:p>
    <w:p w14:paraId="111C36A8" w14:textId="5ACB81E2" w:rsidR="0035033F" w:rsidRPr="0035033F" w:rsidRDefault="0035033F" w:rsidP="0035033F">
      <w:r>
        <w:t xml:space="preserve">Вопрос </w:t>
      </w:r>
      <w:r w:rsidRPr="0035033F">
        <w:t>7:</w:t>
      </w:r>
      <w:r w:rsidR="00AC0F07" w:rsidRPr="00AC0F07">
        <w:t xml:space="preserve"> </w:t>
      </w:r>
      <w:r w:rsidR="00C21655" w:rsidRPr="00AC0F07">
        <w:t xml:space="preserve">Путь от E=140 до F=888: длина: 4, путь: </w:t>
      </w:r>
      <w:r w:rsidR="00EF6E51" w:rsidRPr="00EF6E51">
        <w:t>140-&gt;767-&gt;489-&gt;686-&gt;888</w:t>
      </w:r>
    </w:p>
    <w:p w14:paraId="491968EA" w14:textId="065C0C52" w:rsidR="0035033F" w:rsidRPr="0035033F" w:rsidRDefault="0035033F" w:rsidP="0035033F">
      <w:r>
        <w:t xml:space="preserve">Вопрос </w:t>
      </w:r>
      <w:r w:rsidRPr="0035033F">
        <w:t>8:</w:t>
      </w:r>
      <w:r w:rsidR="00AC0F07" w:rsidRPr="00AC0F07">
        <w:t xml:space="preserve"> </w:t>
      </w:r>
      <w:r w:rsidR="00C21655" w:rsidRPr="007B09D3">
        <w:t>Количество ребер: 2156</w:t>
      </w:r>
    </w:p>
    <w:p w14:paraId="3789D37A" w14:textId="595446CE" w:rsidR="0035033F" w:rsidRDefault="0035033F" w:rsidP="0035033F">
      <w:r>
        <w:t xml:space="preserve">Вопрос </w:t>
      </w:r>
      <w:r w:rsidRPr="0035033F">
        <w:t>9:</w:t>
      </w:r>
      <w:r w:rsidR="00AC0F07" w:rsidRPr="00AC0F07">
        <w:t xml:space="preserve"> </w:t>
      </w:r>
      <w:r w:rsidR="00C21655" w:rsidRPr="007B09D3">
        <w:t xml:space="preserve">Количество изолятов: </w:t>
      </w:r>
      <w:r w:rsidR="00934DE3">
        <w:t>6</w:t>
      </w:r>
    </w:p>
    <w:p w14:paraId="4EBBBE95" w14:textId="7931C7BA" w:rsidR="00C21655" w:rsidRPr="0035033F" w:rsidRDefault="00C21655" w:rsidP="0035033F">
      <w:r w:rsidRPr="007B09D3">
        <w:t xml:space="preserve">Список изолятов упорядоченный по возрастанию: </w:t>
      </w:r>
      <w:r w:rsidR="00934DE3" w:rsidRPr="00934DE3">
        <w:t>105 297 341 390 424 541</w:t>
      </w:r>
      <w:bookmarkStart w:id="0" w:name="_GoBack"/>
      <w:bookmarkEnd w:id="0"/>
    </w:p>
    <w:p w14:paraId="4A6D1819" w14:textId="731B63B9" w:rsidR="0035033F" w:rsidRDefault="0035033F" w:rsidP="0035033F">
      <w:r>
        <w:t xml:space="preserve">Вопрос </w:t>
      </w:r>
      <w:r w:rsidRPr="0035033F">
        <w:t>10:</w:t>
      </w:r>
      <w:r w:rsidR="007B09D3" w:rsidRPr="007B09D3">
        <w:t xml:space="preserve"> </w:t>
      </w:r>
      <w:r w:rsidR="00C21655" w:rsidRPr="007B09D3">
        <w:t>Наибольшая степень вершины: 12</w:t>
      </w:r>
    </w:p>
    <w:p w14:paraId="7CCD9DAD" w14:textId="3ED7B54D" w:rsidR="00D05E6E" w:rsidRPr="007B09D3" w:rsidRDefault="00D05E6E" w:rsidP="00D05E6E">
      <w:r w:rsidRPr="007B09D3">
        <w:t>Вершины с наибольшей степенью: 185</w:t>
      </w:r>
      <w:r w:rsidRPr="00B7248B">
        <w:t xml:space="preserve"> </w:t>
      </w:r>
      <w:r w:rsidRPr="007B09D3">
        <w:t>698</w:t>
      </w:r>
    </w:p>
    <w:p w14:paraId="076CFE5E" w14:textId="2E4F2F69" w:rsidR="0035033F" w:rsidRPr="0035033F" w:rsidRDefault="0035033F" w:rsidP="0035033F">
      <w:r>
        <w:t xml:space="preserve">Вопрос </w:t>
      </w:r>
      <w:r w:rsidRPr="0035033F">
        <w:t>11:</w:t>
      </w:r>
      <w:r w:rsidR="007B09D3" w:rsidRPr="007B09D3">
        <w:t xml:space="preserve"> </w:t>
      </w:r>
      <w:r w:rsidR="00B7248B" w:rsidRPr="00B7248B">
        <w:t>Диаметр компоненты связности графа: 9</w:t>
      </w:r>
    </w:p>
    <w:p w14:paraId="63BA6975" w14:textId="00E85379" w:rsidR="0035033F" w:rsidRPr="0035033F" w:rsidRDefault="0035033F" w:rsidP="0035033F">
      <w:r>
        <w:t xml:space="preserve">Вопрос </w:t>
      </w:r>
      <w:r w:rsidRPr="0035033F">
        <w:t>12:</w:t>
      </w:r>
      <w:r w:rsidR="007B09D3" w:rsidRPr="007B09D3">
        <w:t xml:space="preserve"> </w:t>
      </w:r>
      <w:r w:rsidR="00B7248B" w:rsidRPr="00B7248B">
        <w:t xml:space="preserve">Путь от A=152 до B=403: длина: 5, путь: </w:t>
      </w:r>
      <w:r w:rsidR="004D3A76" w:rsidRPr="004D3A76">
        <w:t>152-&gt;753-&gt;662-&gt;185-&gt;942-&gt;403</w:t>
      </w:r>
    </w:p>
    <w:p w14:paraId="22900B38" w14:textId="16EF757C" w:rsidR="0035033F" w:rsidRPr="0035033F" w:rsidRDefault="0035033F" w:rsidP="0035033F">
      <w:r>
        <w:t xml:space="preserve">Вопрос </w:t>
      </w:r>
      <w:r w:rsidRPr="0035033F">
        <w:t>13:</w:t>
      </w:r>
      <w:r w:rsidR="007B09D3" w:rsidRPr="007B09D3">
        <w:t xml:space="preserve"> </w:t>
      </w:r>
      <w:r w:rsidR="00B7248B" w:rsidRPr="00B7248B">
        <w:t xml:space="preserve">Путь от C=968 до D=334: длина: 5, путь: </w:t>
      </w:r>
      <w:r w:rsidR="004D3A76" w:rsidRPr="004D3A76">
        <w:t>968-&gt;466-&gt;929-&gt;858-&gt;478-&gt;334</w:t>
      </w:r>
    </w:p>
    <w:p w14:paraId="0CCD8064" w14:textId="137D5A3A" w:rsidR="0035033F" w:rsidRPr="007B09D3" w:rsidRDefault="0035033F" w:rsidP="0035033F">
      <w:r>
        <w:t xml:space="preserve">Вопрос </w:t>
      </w:r>
      <w:r w:rsidRPr="007B09D3">
        <w:t>14:</w:t>
      </w:r>
      <w:r w:rsidR="007B09D3" w:rsidRPr="007B09D3">
        <w:t xml:space="preserve"> </w:t>
      </w:r>
      <w:r w:rsidR="00B7248B" w:rsidRPr="00B7248B">
        <w:t xml:space="preserve">Путь от E=140 до F=888: длина: 6, путь: </w:t>
      </w:r>
      <w:r w:rsidR="004D3A76" w:rsidRPr="004D3A76">
        <w:t>140-&gt;351-&gt;137-&gt;771-&gt;478-&gt;334-&gt;888</w:t>
      </w:r>
    </w:p>
    <w:sectPr w:rsidR="0035033F" w:rsidRPr="007B09D3" w:rsidSect="00E2262E">
      <w:headerReference w:type="default" r:id="rId8"/>
      <w:footerReference w:type="default" r:id="rId9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F0D59C" w14:textId="77777777" w:rsidR="00AE60CA" w:rsidRDefault="00AE60CA" w:rsidP="00E2262E">
      <w:pPr>
        <w:spacing w:after="0" w:line="240" w:lineRule="auto"/>
      </w:pPr>
      <w:r>
        <w:separator/>
      </w:r>
    </w:p>
  </w:endnote>
  <w:endnote w:type="continuationSeparator" w:id="0">
    <w:p w14:paraId="59382E07" w14:textId="77777777" w:rsidR="00AE60CA" w:rsidRDefault="00AE60CA" w:rsidP="00E22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7708909"/>
      <w:docPartObj>
        <w:docPartGallery w:val="Page Numbers (Bottom of Page)"/>
        <w:docPartUnique/>
      </w:docPartObj>
    </w:sdtPr>
    <w:sdtContent>
      <w:p w14:paraId="1D024294" w14:textId="77777777" w:rsidR="0078114A" w:rsidRDefault="0078114A" w:rsidP="0029556C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02780" w14:textId="77777777" w:rsidR="00AE60CA" w:rsidRDefault="00AE60CA" w:rsidP="00E2262E">
      <w:pPr>
        <w:spacing w:after="0" w:line="240" w:lineRule="auto"/>
      </w:pPr>
      <w:r>
        <w:separator/>
      </w:r>
    </w:p>
  </w:footnote>
  <w:footnote w:type="continuationSeparator" w:id="0">
    <w:p w14:paraId="10670E6C" w14:textId="77777777" w:rsidR="00AE60CA" w:rsidRDefault="00AE60CA" w:rsidP="00E22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D1A1B" w14:textId="4E62F226" w:rsidR="0078114A" w:rsidRDefault="0078114A" w:rsidP="00E2262E">
    <w:pPr>
      <w:pStyle w:val="a9"/>
    </w:pPr>
    <w:r>
      <w:t>Работа с графом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C4212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8924B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1D850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2E0C9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E496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7C78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7680E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8C9B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946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AD45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2F39D8"/>
    <w:multiLevelType w:val="hybridMultilevel"/>
    <w:tmpl w:val="C9BCA66A"/>
    <w:lvl w:ilvl="0" w:tplc="78249E5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555CDF"/>
    <w:multiLevelType w:val="hybridMultilevel"/>
    <w:tmpl w:val="D800FFA6"/>
    <w:lvl w:ilvl="0" w:tplc="F92CBA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A9D039D"/>
    <w:multiLevelType w:val="hybridMultilevel"/>
    <w:tmpl w:val="6C660616"/>
    <w:lvl w:ilvl="0" w:tplc="138673D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5A"/>
    <w:rsid w:val="00031A20"/>
    <w:rsid w:val="0003615B"/>
    <w:rsid w:val="00064E6A"/>
    <w:rsid w:val="000868DC"/>
    <w:rsid w:val="000935F8"/>
    <w:rsid w:val="0009437B"/>
    <w:rsid w:val="00113121"/>
    <w:rsid w:val="00131924"/>
    <w:rsid w:val="001511E1"/>
    <w:rsid w:val="00154123"/>
    <w:rsid w:val="00196FD9"/>
    <w:rsid w:val="001A226E"/>
    <w:rsid w:val="001A6FCF"/>
    <w:rsid w:val="001E3765"/>
    <w:rsid w:val="00213589"/>
    <w:rsid w:val="00220A5F"/>
    <w:rsid w:val="002259BD"/>
    <w:rsid w:val="00262CD3"/>
    <w:rsid w:val="0029556C"/>
    <w:rsid w:val="002A633F"/>
    <w:rsid w:val="002B6992"/>
    <w:rsid w:val="002D27DB"/>
    <w:rsid w:val="002E5FFD"/>
    <w:rsid w:val="00307801"/>
    <w:rsid w:val="0035033F"/>
    <w:rsid w:val="00361571"/>
    <w:rsid w:val="003647CD"/>
    <w:rsid w:val="00375A06"/>
    <w:rsid w:val="003B0FAF"/>
    <w:rsid w:val="003D63FC"/>
    <w:rsid w:val="003E5640"/>
    <w:rsid w:val="00416C1D"/>
    <w:rsid w:val="004306F8"/>
    <w:rsid w:val="0049263E"/>
    <w:rsid w:val="00495501"/>
    <w:rsid w:val="004C1219"/>
    <w:rsid w:val="004C2B4F"/>
    <w:rsid w:val="004D3A76"/>
    <w:rsid w:val="004E112B"/>
    <w:rsid w:val="00520925"/>
    <w:rsid w:val="00531B2E"/>
    <w:rsid w:val="00550103"/>
    <w:rsid w:val="005744FF"/>
    <w:rsid w:val="005A184B"/>
    <w:rsid w:val="005A367F"/>
    <w:rsid w:val="005C0ADA"/>
    <w:rsid w:val="00633B65"/>
    <w:rsid w:val="00660A9D"/>
    <w:rsid w:val="006705A5"/>
    <w:rsid w:val="006846DF"/>
    <w:rsid w:val="00693C94"/>
    <w:rsid w:val="006B51D6"/>
    <w:rsid w:val="006D3A7E"/>
    <w:rsid w:val="006D5656"/>
    <w:rsid w:val="006D5D21"/>
    <w:rsid w:val="006E53E6"/>
    <w:rsid w:val="006F7FC7"/>
    <w:rsid w:val="007177A1"/>
    <w:rsid w:val="007416BC"/>
    <w:rsid w:val="0078114A"/>
    <w:rsid w:val="00790E72"/>
    <w:rsid w:val="007B09D3"/>
    <w:rsid w:val="007D5330"/>
    <w:rsid w:val="007D6919"/>
    <w:rsid w:val="00844A36"/>
    <w:rsid w:val="008835ED"/>
    <w:rsid w:val="0088708E"/>
    <w:rsid w:val="00890CA0"/>
    <w:rsid w:val="00896E69"/>
    <w:rsid w:val="008B25AB"/>
    <w:rsid w:val="008D69C1"/>
    <w:rsid w:val="00907564"/>
    <w:rsid w:val="00915864"/>
    <w:rsid w:val="00934DE3"/>
    <w:rsid w:val="00944316"/>
    <w:rsid w:val="009632C0"/>
    <w:rsid w:val="00982600"/>
    <w:rsid w:val="0099679C"/>
    <w:rsid w:val="009B359F"/>
    <w:rsid w:val="009B3C78"/>
    <w:rsid w:val="009C177D"/>
    <w:rsid w:val="00A02E78"/>
    <w:rsid w:val="00A40662"/>
    <w:rsid w:val="00A60E54"/>
    <w:rsid w:val="00AA0A30"/>
    <w:rsid w:val="00AB3162"/>
    <w:rsid w:val="00AB533C"/>
    <w:rsid w:val="00AC0A1A"/>
    <w:rsid w:val="00AC0F07"/>
    <w:rsid w:val="00AE60CA"/>
    <w:rsid w:val="00B15CB5"/>
    <w:rsid w:val="00B1747B"/>
    <w:rsid w:val="00B20710"/>
    <w:rsid w:val="00B3018C"/>
    <w:rsid w:val="00B3759F"/>
    <w:rsid w:val="00B557CB"/>
    <w:rsid w:val="00B7248B"/>
    <w:rsid w:val="00B758C9"/>
    <w:rsid w:val="00B77F0D"/>
    <w:rsid w:val="00BB51CA"/>
    <w:rsid w:val="00BC30F6"/>
    <w:rsid w:val="00BC4492"/>
    <w:rsid w:val="00BD5628"/>
    <w:rsid w:val="00BE5E81"/>
    <w:rsid w:val="00C21655"/>
    <w:rsid w:val="00C438D0"/>
    <w:rsid w:val="00C65477"/>
    <w:rsid w:val="00C7153E"/>
    <w:rsid w:val="00C866B2"/>
    <w:rsid w:val="00CB6337"/>
    <w:rsid w:val="00CD411B"/>
    <w:rsid w:val="00D05E6E"/>
    <w:rsid w:val="00D171FF"/>
    <w:rsid w:val="00D213C0"/>
    <w:rsid w:val="00D44808"/>
    <w:rsid w:val="00D96065"/>
    <w:rsid w:val="00DA310C"/>
    <w:rsid w:val="00DB6A5A"/>
    <w:rsid w:val="00DC62F0"/>
    <w:rsid w:val="00DE2422"/>
    <w:rsid w:val="00DF278E"/>
    <w:rsid w:val="00E2262E"/>
    <w:rsid w:val="00E4177D"/>
    <w:rsid w:val="00E87C58"/>
    <w:rsid w:val="00EC2239"/>
    <w:rsid w:val="00ED172C"/>
    <w:rsid w:val="00ED2FBA"/>
    <w:rsid w:val="00EE2FAD"/>
    <w:rsid w:val="00EF390B"/>
    <w:rsid w:val="00EF6E51"/>
    <w:rsid w:val="00FE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3C2F"/>
  <w15:chartTrackingRefBased/>
  <w15:docId w15:val="{3A91C68F-6470-48A0-9A92-C8A304C6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D63FC"/>
    <w:pPr>
      <w:spacing w:after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next w:val="a0"/>
    <w:link w:val="10"/>
    <w:uiPriority w:val="9"/>
    <w:qFormat/>
    <w:rsid w:val="00D213C0"/>
    <w:pPr>
      <w:keepNext/>
      <w:keepLines/>
      <w:pageBreakBefore/>
      <w:suppressAutoHyphen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D213C0"/>
    <w:pPr>
      <w:keepNext/>
      <w:keepLines/>
      <w:suppressAutoHyphens/>
      <w:spacing w:after="24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3">
    <w:name w:val="heading 3"/>
    <w:next w:val="a0"/>
    <w:link w:val="30"/>
    <w:uiPriority w:val="9"/>
    <w:unhideWhenUsed/>
    <w:qFormat/>
    <w:rsid w:val="00D213C0"/>
    <w:pPr>
      <w:keepNext/>
      <w:keepLines/>
      <w:suppressAutoHyphens/>
      <w:spacing w:after="240" w:line="360" w:lineRule="auto"/>
      <w:outlineLvl w:val="2"/>
    </w:pPr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locked/>
    <w:rsid w:val="00AC0A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213C0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D213C0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1"/>
    <w:link w:val="3"/>
    <w:uiPriority w:val="9"/>
    <w:rsid w:val="00D213C0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paragraph" w:customStyle="1" w:styleId="a4">
    <w:name w:val="Определение"/>
    <w:next w:val="a0"/>
    <w:qFormat/>
    <w:rsid w:val="006D5656"/>
    <w:pPr>
      <w:spacing w:after="120" w:line="360" w:lineRule="auto"/>
      <w:ind w:left="851" w:hanging="851"/>
    </w:pPr>
    <w:rPr>
      <w:rFonts w:ascii="Times New Roman" w:hAnsi="Times New Roman"/>
      <w:b/>
      <w:i/>
      <w:color w:val="000000" w:themeColor="text1"/>
      <w:sz w:val="24"/>
    </w:rPr>
  </w:style>
  <w:style w:type="paragraph" w:customStyle="1" w:styleId="a5">
    <w:name w:val="Примечание"/>
    <w:next w:val="a0"/>
    <w:qFormat/>
    <w:rsid w:val="008B25AB"/>
    <w:pPr>
      <w:spacing w:after="0" w:line="240" w:lineRule="auto"/>
      <w:ind w:left="851" w:hanging="851"/>
    </w:pPr>
    <w:rPr>
      <w:rFonts w:ascii="Times New Roman" w:hAnsi="Times New Roman"/>
      <w:i/>
      <w:color w:val="000000" w:themeColor="text1"/>
    </w:rPr>
  </w:style>
  <w:style w:type="paragraph" w:customStyle="1" w:styleId="a6">
    <w:name w:val="Название таблицы"/>
    <w:next w:val="a0"/>
    <w:qFormat/>
    <w:rsid w:val="00EE2FAD"/>
    <w:pPr>
      <w:suppressAutoHyphens/>
      <w:spacing w:after="0" w:line="240" w:lineRule="auto"/>
    </w:pPr>
    <w:rPr>
      <w:rFonts w:ascii="Times New Roman" w:hAnsi="Times New Roman"/>
      <w:b/>
      <w:i/>
      <w:color w:val="000000" w:themeColor="text1"/>
    </w:rPr>
  </w:style>
  <w:style w:type="paragraph" w:customStyle="1" w:styleId="a7">
    <w:name w:val="Название рисунка (картинки)"/>
    <w:next w:val="a0"/>
    <w:qFormat/>
    <w:rsid w:val="00C438D0"/>
    <w:pPr>
      <w:suppressAutoHyphens/>
      <w:spacing w:after="0" w:line="240" w:lineRule="auto"/>
      <w:jc w:val="center"/>
    </w:pPr>
    <w:rPr>
      <w:rFonts w:ascii="Times New Roman" w:hAnsi="Times New Roman"/>
      <w:i/>
      <w:color w:val="000000" w:themeColor="text1"/>
    </w:rPr>
  </w:style>
  <w:style w:type="paragraph" w:customStyle="1" w:styleId="a8">
    <w:name w:val="Формула"/>
    <w:next w:val="a0"/>
    <w:qFormat/>
    <w:rsid w:val="00C65477"/>
    <w:pPr>
      <w:suppressAutoHyphens/>
      <w:spacing w:before="120" w:after="240" w:line="240" w:lineRule="auto"/>
      <w:ind w:left="1418" w:hanging="1418"/>
    </w:pPr>
    <w:rPr>
      <w:rFonts w:ascii="Times New Roman" w:hAnsi="Times New Roman"/>
      <w:i/>
      <w:color w:val="000000" w:themeColor="text1"/>
      <w:sz w:val="24"/>
    </w:rPr>
  </w:style>
  <w:style w:type="paragraph" w:styleId="a">
    <w:name w:val="List"/>
    <w:basedOn w:val="a0"/>
    <w:uiPriority w:val="99"/>
    <w:unhideWhenUsed/>
    <w:qFormat/>
    <w:rsid w:val="00BD5628"/>
    <w:pPr>
      <w:numPr>
        <w:numId w:val="11"/>
      </w:numPr>
      <w:ind w:left="714" w:hanging="357"/>
      <w:contextualSpacing/>
      <w:jc w:val="left"/>
    </w:pPr>
  </w:style>
  <w:style w:type="paragraph" w:customStyle="1" w:styleId="a9">
    <w:name w:val="Колонтитул"/>
    <w:qFormat/>
    <w:rsid w:val="00BB51CA"/>
    <w:pPr>
      <w:spacing w:after="0" w:line="240" w:lineRule="auto"/>
      <w:jc w:val="center"/>
    </w:pPr>
    <w:rPr>
      <w:rFonts w:ascii="Times New Roman" w:hAnsi="Times New Roman"/>
      <w:i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AC0A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a">
    <w:name w:val="Body Text"/>
    <w:link w:val="ab"/>
    <w:uiPriority w:val="99"/>
    <w:unhideWhenUsed/>
    <w:qFormat/>
    <w:rsid w:val="00531B2E"/>
    <w:pPr>
      <w:spacing w:after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ab">
    <w:name w:val="Основной текст Знак"/>
    <w:basedOn w:val="a1"/>
    <w:link w:val="aa"/>
    <w:uiPriority w:val="99"/>
    <w:rsid w:val="00531B2E"/>
    <w:rPr>
      <w:rFonts w:ascii="Times New Roman" w:hAnsi="Times New Roman"/>
      <w:color w:val="000000" w:themeColor="text1"/>
      <w:sz w:val="24"/>
    </w:rPr>
  </w:style>
  <w:style w:type="paragraph" w:styleId="ac">
    <w:name w:val="header"/>
    <w:basedOn w:val="a0"/>
    <w:link w:val="ad"/>
    <w:uiPriority w:val="99"/>
    <w:unhideWhenUsed/>
    <w:locked/>
    <w:rsid w:val="004E11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4E112B"/>
    <w:rPr>
      <w:rFonts w:ascii="Times New Roman" w:hAnsi="Times New Roman"/>
      <w:color w:val="000000" w:themeColor="text1"/>
      <w:sz w:val="24"/>
    </w:rPr>
  </w:style>
  <w:style w:type="paragraph" w:styleId="ae">
    <w:name w:val="footer"/>
    <w:basedOn w:val="a0"/>
    <w:link w:val="af"/>
    <w:uiPriority w:val="99"/>
    <w:unhideWhenUsed/>
    <w:locked/>
    <w:rsid w:val="004E11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4E112B"/>
    <w:rPr>
      <w:rFonts w:ascii="Times New Roman" w:hAnsi="Times New Roman"/>
      <w:color w:val="000000" w:themeColor="text1"/>
      <w:sz w:val="24"/>
    </w:rPr>
  </w:style>
  <w:style w:type="paragraph" w:styleId="HTML">
    <w:name w:val="HTML Preformatted"/>
    <w:basedOn w:val="a0"/>
    <w:link w:val="HTML0"/>
    <w:uiPriority w:val="99"/>
    <w:semiHidden/>
    <w:unhideWhenUsed/>
    <w:locked/>
    <w:rsid w:val="009B3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B35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List Paragraph"/>
    <w:basedOn w:val="a0"/>
    <w:uiPriority w:val="34"/>
    <w:locked/>
    <w:rsid w:val="00896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udko\Documents\&#1062;&#1050;_&#1051;&#1072;&#1073;&#1086;&#1088;&#1072;&#1090;&#1086;&#1088;&#1085;&#1099;&#1077;\1_+\&#1056;&#1072;&#1073;&#1086;&#1090;&#1072;_&#1044;&#1091;&#1076;&#1082;&#1086;_&#1052;&#1072;&#1090;&#1074;&#1077;&#1081;_&#1042;&#1083;&#1072;&#1076;&#1080;&#1084;&#1080;&#1088;&#1086;&#1074;&#1080;&#109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60B87-5FC8-496F-91AF-E81F4B45A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Работа_Дудко_Матвей_Владимирович.dotx</Template>
  <TotalTime>103</TotalTime>
  <Pages>10</Pages>
  <Words>1774</Words>
  <Characters>10115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Дудко</dc:creator>
  <cp:keywords/>
  <dc:description/>
  <cp:lastModifiedBy>Матвей Дудко</cp:lastModifiedBy>
  <cp:revision>34</cp:revision>
  <dcterms:created xsi:type="dcterms:W3CDTF">2019-11-27T21:05:00Z</dcterms:created>
  <dcterms:modified xsi:type="dcterms:W3CDTF">2019-12-05T18:46:00Z</dcterms:modified>
</cp:coreProperties>
</file>