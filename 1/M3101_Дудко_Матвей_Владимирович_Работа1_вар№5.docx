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A610A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МИНИСТЕРСТВО НАУКИ И ВЫСШЕГО ОБРАЗОВАНИЯ РОССИЙСКОЙ ФЕДЕРАЦИИ</w:t>
      </w:r>
    </w:p>
    <w:p w14:paraId="0FF97E6C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федеральное государственное автономное образовательное учреждение высшего образования</w:t>
      </w:r>
    </w:p>
    <w:p w14:paraId="7173BB24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Санкт-Петербургский нацио</w:t>
      </w:r>
      <w:bookmarkStart w:id="0" w:name="_GoBack"/>
      <w:bookmarkEnd w:id="0"/>
      <w:r w:rsidRPr="006846DF">
        <w:t>нальный исследовательский университет информац</w:t>
      </w:r>
      <w:r w:rsidR="00907564" w:rsidRPr="006846DF">
        <w:t>и</w:t>
      </w:r>
      <w:r w:rsidRPr="006846DF">
        <w:t>онных технологий, механики и оптики</w:t>
      </w:r>
    </w:p>
    <w:p w14:paraId="7FDF3FF9" w14:textId="77777777" w:rsidR="00DE2422" w:rsidRPr="006846DF" w:rsidRDefault="00DE2422" w:rsidP="00EC2239">
      <w:pPr>
        <w:pStyle w:val="aa"/>
        <w:spacing w:after="240"/>
        <w:ind w:firstLine="0"/>
        <w:jc w:val="center"/>
      </w:pPr>
      <w:proofErr w:type="spellStart"/>
      <w:r w:rsidRPr="006846DF">
        <w:t>Мегафакультет</w:t>
      </w:r>
      <w:proofErr w:type="spellEnd"/>
      <w:r w:rsidRPr="006846DF">
        <w:t xml:space="preserve"> трансляционных информационных технологий</w:t>
      </w:r>
    </w:p>
    <w:p w14:paraId="32A622E0" w14:textId="77777777" w:rsidR="00DE2422" w:rsidRPr="006846DF" w:rsidRDefault="00DE2422" w:rsidP="00EC2239">
      <w:pPr>
        <w:pStyle w:val="aa"/>
        <w:spacing w:after="840"/>
        <w:ind w:firstLine="0"/>
        <w:jc w:val="center"/>
      </w:pPr>
      <w:r w:rsidRPr="006846DF">
        <w:t>Факультет информационных технологий и программирования</w:t>
      </w:r>
    </w:p>
    <w:p w14:paraId="2A94C91D" w14:textId="1074A946" w:rsidR="00DE2422" w:rsidRPr="00672B7D" w:rsidRDefault="00DE2422" w:rsidP="00361571">
      <w:pPr>
        <w:pStyle w:val="aa"/>
        <w:spacing w:after="0"/>
        <w:ind w:firstLine="0"/>
        <w:jc w:val="center"/>
        <w:rPr>
          <w:b/>
          <w:bCs/>
        </w:rPr>
      </w:pPr>
      <w:r w:rsidRPr="00361571">
        <w:rPr>
          <w:b/>
          <w:bCs/>
        </w:rPr>
        <w:t xml:space="preserve">Лабораторная работа № </w:t>
      </w:r>
      <w:r w:rsidR="00672B7D">
        <w:rPr>
          <w:b/>
          <w:bCs/>
        </w:rPr>
        <w:t>1</w:t>
      </w:r>
    </w:p>
    <w:p w14:paraId="28F419EE" w14:textId="77777777" w:rsidR="00DE2422" w:rsidRPr="00361571" w:rsidRDefault="00DE2422" w:rsidP="00361571">
      <w:pPr>
        <w:pStyle w:val="aa"/>
        <w:spacing w:after="0"/>
        <w:ind w:firstLine="0"/>
        <w:jc w:val="center"/>
        <w:rPr>
          <w:b/>
          <w:bCs/>
        </w:rPr>
      </w:pPr>
      <w:r w:rsidRPr="00361571">
        <w:rPr>
          <w:b/>
          <w:bCs/>
        </w:rPr>
        <w:t>По дисциплине «Введение в цифровую культуру и программирование»</w:t>
      </w:r>
    </w:p>
    <w:p w14:paraId="3793825F" w14:textId="69958386" w:rsidR="00DE2422" w:rsidRPr="00361571" w:rsidRDefault="00170B6F" w:rsidP="00361571">
      <w:pPr>
        <w:pStyle w:val="aa"/>
        <w:spacing w:after="720"/>
        <w:ind w:firstLine="0"/>
        <w:jc w:val="center"/>
        <w:rPr>
          <w:b/>
          <w:bCs/>
        </w:rPr>
      </w:pPr>
      <w:r w:rsidRPr="00170B6F">
        <w:rPr>
          <w:b/>
          <w:bCs/>
        </w:rPr>
        <w:t>Оформление текстового документа со сложной структурой</w:t>
      </w:r>
    </w:p>
    <w:p w14:paraId="30FD5838" w14:textId="77777777" w:rsidR="00DE2422" w:rsidRPr="00C7153E" w:rsidRDefault="00DE2422" w:rsidP="00B758C9">
      <w:pPr>
        <w:pStyle w:val="aa"/>
        <w:spacing w:after="720"/>
        <w:ind w:left="5670" w:firstLine="0"/>
        <w:rPr>
          <w:b/>
          <w:bCs/>
          <w:i/>
          <w:iCs/>
        </w:rPr>
      </w:pPr>
      <w:r w:rsidRPr="00C7153E">
        <w:rPr>
          <w:b/>
          <w:bCs/>
        </w:rPr>
        <w:t xml:space="preserve">Выполнил студент группы </w:t>
      </w:r>
      <w:r w:rsidRPr="00C7153E">
        <w:rPr>
          <w:b/>
          <w:bCs/>
          <w:lang w:val="en-US"/>
        </w:rPr>
        <w:t>M</w:t>
      </w:r>
      <w:r w:rsidRPr="00C7153E">
        <w:rPr>
          <w:b/>
          <w:bCs/>
        </w:rPr>
        <w:t>31</w:t>
      </w:r>
      <w:r w:rsidR="00A60E54" w:rsidRPr="00C7153E">
        <w:rPr>
          <w:b/>
          <w:bCs/>
        </w:rPr>
        <w:t>01</w:t>
      </w:r>
      <w:r w:rsidR="00A60E54" w:rsidRPr="00C7153E">
        <w:rPr>
          <w:b/>
          <w:bCs/>
        </w:rPr>
        <w:br/>
      </w:r>
      <w:r w:rsidR="00A60E54" w:rsidRPr="00C7153E">
        <w:rPr>
          <w:b/>
          <w:bCs/>
          <w:i/>
          <w:iCs/>
        </w:rPr>
        <w:t>Дудко Матвей Владимирович</w:t>
      </w:r>
    </w:p>
    <w:p w14:paraId="022E30CB" w14:textId="77777777" w:rsidR="00DE2422" w:rsidRPr="002259BD" w:rsidRDefault="00DE2422" w:rsidP="002259BD">
      <w:pPr>
        <w:pStyle w:val="aa"/>
        <w:spacing w:after="720"/>
        <w:ind w:left="5670" w:firstLine="0"/>
        <w:rPr>
          <w:b/>
          <w:bCs/>
        </w:rPr>
      </w:pPr>
      <w:r w:rsidRPr="002259BD">
        <w:rPr>
          <w:b/>
          <w:bCs/>
        </w:rPr>
        <w:t>Проверил:</w:t>
      </w:r>
      <w:r w:rsidRPr="002259BD">
        <w:rPr>
          <w:b/>
          <w:bCs/>
        </w:rPr>
        <w:br/>
      </w:r>
      <w:proofErr w:type="spellStart"/>
      <w:r w:rsidR="00A60E54" w:rsidRPr="002259BD">
        <w:rPr>
          <w:b/>
          <w:bCs/>
        </w:rPr>
        <w:t>Хлопотов</w:t>
      </w:r>
      <w:proofErr w:type="spellEnd"/>
      <w:r w:rsidR="00A60E54" w:rsidRPr="002259BD">
        <w:rPr>
          <w:b/>
          <w:bCs/>
        </w:rPr>
        <w:t xml:space="preserve"> Максим Валерьевич</w:t>
      </w:r>
    </w:p>
    <w:p w14:paraId="4112840F" w14:textId="77777777" w:rsidR="00DE2422" w:rsidRPr="00844A36" w:rsidRDefault="00DE2422" w:rsidP="00844A36">
      <w:pPr>
        <w:pStyle w:val="aa"/>
        <w:spacing w:before="5280" w:after="0"/>
        <w:ind w:firstLine="0"/>
        <w:jc w:val="center"/>
        <w:rPr>
          <w:b/>
          <w:bCs/>
          <w:i/>
          <w:iCs/>
          <w:sz w:val="22"/>
        </w:rPr>
      </w:pPr>
      <w:r w:rsidRPr="00844A36">
        <w:rPr>
          <w:b/>
          <w:bCs/>
          <w:i/>
          <w:iCs/>
          <w:sz w:val="22"/>
        </w:rPr>
        <w:t>САНКТ-ПЕТЕРБУРГ</w:t>
      </w:r>
    </w:p>
    <w:p w14:paraId="03B8642F" w14:textId="77777777" w:rsidR="006846DF" w:rsidRPr="00844A36" w:rsidRDefault="00DE2422" w:rsidP="00844A36">
      <w:pPr>
        <w:pStyle w:val="aa"/>
        <w:ind w:firstLine="0"/>
        <w:jc w:val="center"/>
        <w:rPr>
          <w:b/>
          <w:bCs/>
          <w:i/>
          <w:iCs/>
          <w:sz w:val="22"/>
        </w:rPr>
      </w:pPr>
      <w:r w:rsidRPr="00844A36">
        <w:rPr>
          <w:b/>
          <w:bCs/>
          <w:i/>
          <w:iCs/>
          <w:sz w:val="22"/>
        </w:rPr>
        <w:t>2019</w:t>
      </w:r>
    </w:p>
    <w:bookmarkStart w:id="1" w:name="_Toc20513696" w:displacedByCustomXml="next"/>
    <w:sdt>
      <w:sdtPr>
        <w:id w:val="-970131176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caps w:val="0"/>
          <w:sz w:val="24"/>
          <w:szCs w:val="22"/>
        </w:rPr>
      </w:sdtEndPr>
      <w:sdtContent>
        <w:p w14:paraId="06F3C0C6" w14:textId="7B32B355" w:rsidR="00341F0A" w:rsidRPr="00341F0A" w:rsidRDefault="00341F0A" w:rsidP="00341F0A">
          <w:pPr>
            <w:pStyle w:val="1"/>
          </w:pPr>
          <w:r w:rsidRPr="00341F0A">
            <w:t>Оглавление</w:t>
          </w:r>
          <w:bookmarkEnd w:id="1"/>
        </w:p>
        <w:p w14:paraId="58F2A29C" w14:textId="32AD289B" w:rsidR="00C041F6" w:rsidRDefault="00341F0A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 w:rsidRPr="00341F0A">
            <w:instrText xml:space="preserve"> TOC \o "1-3" \h \z \u </w:instrText>
          </w:r>
          <w:r>
            <w:fldChar w:fldCharType="separate"/>
          </w:r>
          <w:hyperlink w:anchor="_Toc20513696" w:history="1">
            <w:r w:rsidR="00C041F6" w:rsidRPr="0027653C">
              <w:rPr>
                <w:rStyle w:val="af2"/>
                <w:noProof/>
              </w:rPr>
              <w:t>Оглавление</w:t>
            </w:r>
            <w:r w:rsidR="00C041F6">
              <w:rPr>
                <w:noProof/>
                <w:webHidden/>
              </w:rPr>
              <w:tab/>
            </w:r>
            <w:r w:rsidR="00C041F6">
              <w:rPr>
                <w:noProof/>
                <w:webHidden/>
              </w:rPr>
              <w:fldChar w:fldCharType="begin"/>
            </w:r>
            <w:r w:rsidR="00C041F6">
              <w:rPr>
                <w:noProof/>
                <w:webHidden/>
              </w:rPr>
              <w:instrText xml:space="preserve"> PAGEREF _Toc20513696 \h </w:instrText>
            </w:r>
            <w:r w:rsidR="00C041F6">
              <w:rPr>
                <w:noProof/>
                <w:webHidden/>
              </w:rPr>
            </w:r>
            <w:r w:rsidR="00C041F6">
              <w:rPr>
                <w:noProof/>
                <w:webHidden/>
              </w:rPr>
              <w:fldChar w:fldCharType="separate"/>
            </w:r>
            <w:r w:rsidR="00C041F6">
              <w:rPr>
                <w:noProof/>
                <w:webHidden/>
              </w:rPr>
              <w:t>2</w:t>
            </w:r>
            <w:r w:rsidR="00C041F6">
              <w:rPr>
                <w:noProof/>
                <w:webHidden/>
              </w:rPr>
              <w:fldChar w:fldCharType="end"/>
            </w:r>
          </w:hyperlink>
        </w:p>
        <w:p w14:paraId="6F551362" w14:textId="0CE5E7CB" w:rsidR="00C041F6" w:rsidRDefault="00C041F6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697" w:history="1">
            <w:r w:rsidRPr="0027653C">
              <w:rPr>
                <w:rStyle w:val="af2"/>
                <w:noProof/>
              </w:rPr>
              <w:t>Программа передач на 27.09.2019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9934" w14:textId="64A13625" w:rsidR="00C041F6" w:rsidRDefault="00C041F6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698" w:history="1">
            <w:r w:rsidRPr="0027653C">
              <w:rPr>
                <w:rStyle w:val="af2"/>
                <w:noProof/>
              </w:rPr>
              <w:t>Пятый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2A71" w14:textId="292C4EB3" w:rsidR="00C041F6" w:rsidRDefault="00C041F6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699" w:history="1">
            <w:r w:rsidRPr="0027653C">
              <w:rPr>
                <w:rStyle w:val="af2"/>
                <w:noProof/>
              </w:rPr>
              <w:t>Культура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26FD" w14:textId="269902AD" w:rsidR="00C041F6" w:rsidRDefault="00C041F6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0" w:history="1">
            <w:r w:rsidRPr="0027653C">
              <w:rPr>
                <w:rStyle w:val="af2"/>
                <w:noProof/>
              </w:rPr>
              <w:t>Рецензия на сериал “Пришельцы из прошлого”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8E27" w14:textId="26FC6A39" w:rsidR="00C041F6" w:rsidRDefault="00C041F6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1" w:history="1">
            <w:r w:rsidRPr="0027653C">
              <w:rPr>
                <w:rStyle w:val="af2"/>
                <w:noProof/>
              </w:rPr>
              <w:t>Памятка по геометрии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4AA1" w14:textId="098B0720" w:rsidR="00C041F6" w:rsidRDefault="00C041F6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2" w:history="1">
            <w:r w:rsidRPr="0027653C">
              <w:rPr>
                <w:rStyle w:val="af2"/>
                <w:noProof/>
              </w:rPr>
              <w:t>Площадь кольца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E1DF" w14:textId="151269A1" w:rsidR="00C041F6" w:rsidRDefault="00C041F6">
          <w:pPr>
            <w:pStyle w:val="2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3" w:history="1">
            <w:r w:rsidRPr="0027653C">
              <w:rPr>
                <w:rStyle w:val="af2"/>
                <w:noProof/>
              </w:rPr>
              <w:t>Площадь сектора кольца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0A9E" w14:textId="52DCB117" w:rsidR="00C041F6" w:rsidRDefault="00C041F6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4" w:history="1">
            <w:r w:rsidRPr="0027653C">
              <w:rPr>
                <w:rStyle w:val="af2"/>
                <w:noProof/>
              </w:rPr>
              <w:t>Прогноз погоды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2ABC" w14:textId="67B5660B" w:rsidR="00C041F6" w:rsidRDefault="00C041F6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0513705" w:history="1">
            <w:r w:rsidRPr="0027653C">
              <w:rPr>
                <w:rStyle w:val="af2"/>
                <w:noProof/>
              </w:rPr>
              <w:t>Расписание занятий на 28.09.2019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8AEB" w14:textId="64CAF284" w:rsidR="00341F0A" w:rsidRDefault="00341F0A" w:rsidP="00341F0A">
          <w:r w:rsidRPr="00341F0A">
            <w:fldChar w:fldCharType="end"/>
          </w:r>
        </w:p>
      </w:sdtContent>
    </w:sdt>
    <w:p w14:paraId="509656CB" w14:textId="10FD5A71" w:rsidR="006E53E6" w:rsidRDefault="00341F0A" w:rsidP="00341F0A">
      <w:pPr>
        <w:pStyle w:val="1"/>
      </w:pPr>
      <w:bookmarkStart w:id="2" w:name="_Toc20513697"/>
      <w:r>
        <w:lastRenderedPageBreak/>
        <w:t>Программа передач на 27.09.2019</w:t>
      </w:r>
      <w:bookmarkEnd w:id="2"/>
    </w:p>
    <w:p w14:paraId="1AE258EB" w14:textId="77777777" w:rsidR="00315A5E" w:rsidRDefault="00315A5E" w:rsidP="003206A4">
      <w:pPr>
        <w:pStyle w:val="2"/>
        <w:sectPr w:rsidR="00315A5E" w:rsidSect="00DB71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567" w:bottom="1134" w:left="1134" w:header="708" w:footer="708" w:gutter="0"/>
          <w:cols w:space="708"/>
          <w:titlePg/>
          <w:docGrid w:linePitch="360"/>
        </w:sectPr>
      </w:pPr>
    </w:p>
    <w:p w14:paraId="628367EE" w14:textId="7BD44EDC" w:rsidR="00FF34A7" w:rsidRDefault="003206A4" w:rsidP="003206A4">
      <w:pPr>
        <w:pStyle w:val="2"/>
      </w:pPr>
      <w:bookmarkStart w:id="4" w:name="_Toc20513698"/>
      <w:r>
        <w:t>Пятый канал</w:t>
      </w:r>
      <w:bookmarkEnd w:id="4"/>
    </w:p>
    <w:p w14:paraId="164C0121" w14:textId="0B1304BF" w:rsidR="003206A4" w:rsidRDefault="003206A4" w:rsidP="003206A4">
      <w:pPr>
        <w:spacing w:after="160" w:line="259" w:lineRule="auto"/>
        <w:ind w:firstLine="0"/>
        <w:jc w:val="left"/>
      </w:pPr>
      <w:r>
        <w:t>05:00</w:t>
      </w:r>
      <w:r w:rsidR="00CC1957">
        <w:t xml:space="preserve"> </w:t>
      </w:r>
      <w:r>
        <w:t>Известия</w:t>
      </w:r>
    </w:p>
    <w:p w14:paraId="19BE0A87" w14:textId="43D9AC22" w:rsidR="003206A4" w:rsidRDefault="003206A4" w:rsidP="003206A4">
      <w:pPr>
        <w:spacing w:after="160" w:line="259" w:lineRule="auto"/>
        <w:ind w:firstLine="0"/>
        <w:jc w:val="left"/>
      </w:pPr>
      <w:r>
        <w:t>05:40</w:t>
      </w:r>
      <w:r w:rsidR="00CC1957">
        <w:t xml:space="preserve"> </w:t>
      </w:r>
      <w:r>
        <w:t>Учитель в законе. Возвращение. 19-я серия</w:t>
      </w:r>
    </w:p>
    <w:p w14:paraId="473CCB3D" w14:textId="7696467C" w:rsidR="003206A4" w:rsidRDefault="003206A4" w:rsidP="003206A4">
      <w:pPr>
        <w:spacing w:after="160" w:line="259" w:lineRule="auto"/>
        <w:ind w:firstLine="0"/>
        <w:jc w:val="left"/>
      </w:pPr>
      <w:r>
        <w:t>06:25</w:t>
      </w:r>
      <w:r w:rsidR="00CC1957">
        <w:t xml:space="preserve"> </w:t>
      </w:r>
      <w:r>
        <w:t>Учитель в законе. Возвращение. 20-я серия</w:t>
      </w:r>
    </w:p>
    <w:p w14:paraId="1646BD85" w14:textId="4FF245B9" w:rsidR="003206A4" w:rsidRDefault="003206A4" w:rsidP="003206A4">
      <w:pPr>
        <w:spacing w:after="160" w:line="259" w:lineRule="auto"/>
        <w:ind w:firstLine="0"/>
        <w:jc w:val="left"/>
      </w:pPr>
      <w:r>
        <w:t>07:05</w:t>
      </w:r>
      <w:r w:rsidR="00CC1957">
        <w:t xml:space="preserve"> </w:t>
      </w:r>
      <w:r>
        <w:t>Холостяк. 1-я серия</w:t>
      </w:r>
    </w:p>
    <w:p w14:paraId="7AD968BB" w14:textId="147E3D45" w:rsidR="003206A4" w:rsidRDefault="003206A4" w:rsidP="003206A4">
      <w:pPr>
        <w:spacing w:after="160" w:line="259" w:lineRule="auto"/>
        <w:ind w:firstLine="0"/>
        <w:jc w:val="left"/>
      </w:pPr>
      <w:r>
        <w:t>08:05</w:t>
      </w:r>
      <w:r w:rsidR="00CC1957">
        <w:t xml:space="preserve"> </w:t>
      </w:r>
      <w:r>
        <w:t>Холостяк. 2-я серия</w:t>
      </w:r>
    </w:p>
    <w:p w14:paraId="5B036962" w14:textId="4E29A9CF" w:rsidR="003206A4" w:rsidRDefault="003206A4" w:rsidP="003206A4">
      <w:pPr>
        <w:spacing w:after="160" w:line="259" w:lineRule="auto"/>
        <w:ind w:firstLine="0"/>
        <w:jc w:val="left"/>
      </w:pPr>
      <w:r>
        <w:t>09:00</w:t>
      </w:r>
      <w:r w:rsidR="00CC1957">
        <w:t xml:space="preserve"> </w:t>
      </w:r>
      <w:r>
        <w:t>Известия</w:t>
      </w:r>
    </w:p>
    <w:p w14:paraId="3332B737" w14:textId="4BC25AAC" w:rsidR="003206A4" w:rsidRDefault="003206A4" w:rsidP="003206A4">
      <w:pPr>
        <w:spacing w:after="160" w:line="259" w:lineRule="auto"/>
        <w:ind w:firstLine="0"/>
        <w:jc w:val="left"/>
      </w:pPr>
      <w:r>
        <w:t>09:25</w:t>
      </w:r>
      <w:r w:rsidR="00CC1957">
        <w:t xml:space="preserve"> </w:t>
      </w:r>
      <w:r>
        <w:t>Холостяк. 3-я серия</w:t>
      </w:r>
    </w:p>
    <w:p w14:paraId="2F542E1C" w14:textId="5FD3C9C1" w:rsidR="003206A4" w:rsidRDefault="003206A4" w:rsidP="003206A4">
      <w:pPr>
        <w:spacing w:after="160" w:line="259" w:lineRule="auto"/>
        <w:ind w:firstLine="0"/>
        <w:jc w:val="left"/>
      </w:pPr>
      <w:r>
        <w:t>10:20</w:t>
      </w:r>
      <w:r w:rsidR="00CC1957">
        <w:t xml:space="preserve"> </w:t>
      </w:r>
      <w:r>
        <w:t>Холостяк. 4-я серия</w:t>
      </w:r>
    </w:p>
    <w:p w14:paraId="0F7C1CF8" w14:textId="7D9E260F" w:rsidR="003206A4" w:rsidRDefault="003206A4" w:rsidP="003206A4">
      <w:pPr>
        <w:spacing w:after="160" w:line="259" w:lineRule="auto"/>
        <w:ind w:firstLine="0"/>
        <w:jc w:val="left"/>
      </w:pPr>
      <w:r>
        <w:t>11:10</w:t>
      </w:r>
      <w:r w:rsidR="00CC1957">
        <w:t xml:space="preserve"> </w:t>
      </w:r>
      <w:r>
        <w:t>Учитель в законе. Возвращение. 25-я серия</w:t>
      </w:r>
    </w:p>
    <w:p w14:paraId="4260F538" w14:textId="262EFB7E" w:rsidR="003206A4" w:rsidRDefault="003206A4" w:rsidP="003206A4">
      <w:pPr>
        <w:spacing w:after="160" w:line="259" w:lineRule="auto"/>
        <w:ind w:firstLine="0"/>
        <w:jc w:val="left"/>
      </w:pPr>
      <w:r>
        <w:t>12:10</w:t>
      </w:r>
      <w:r w:rsidR="00CC1957">
        <w:t xml:space="preserve"> </w:t>
      </w:r>
      <w:r>
        <w:t>Учитель в законе. Возвращение. 26-я серия</w:t>
      </w:r>
    </w:p>
    <w:p w14:paraId="776DB43D" w14:textId="7C345C2A" w:rsidR="003206A4" w:rsidRDefault="003206A4" w:rsidP="003206A4">
      <w:pPr>
        <w:spacing w:after="160" w:line="259" w:lineRule="auto"/>
        <w:ind w:firstLine="0"/>
        <w:jc w:val="left"/>
      </w:pPr>
      <w:r>
        <w:t>13:00</w:t>
      </w:r>
      <w:r w:rsidR="00CC1957">
        <w:t xml:space="preserve"> </w:t>
      </w:r>
      <w:r>
        <w:t>Известия</w:t>
      </w:r>
    </w:p>
    <w:p w14:paraId="0AA6EBED" w14:textId="3A2CBD53" w:rsidR="003206A4" w:rsidRDefault="003206A4" w:rsidP="003206A4">
      <w:pPr>
        <w:spacing w:after="160" w:line="259" w:lineRule="auto"/>
        <w:ind w:firstLine="0"/>
        <w:jc w:val="left"/>
      </w:pPr>
      <w:r>
        <w:t>13:25</w:t>
      </w:r>
      <w:r w:rsidR="00CC1957">
        <w:t xml:space="preserve"> </w:t>
      </w:r>
      <w:r>
        <w:t>Учитель в законе. Возвращение. 26-я серия</w:t>
      </w:r>
    </w:p>
    <w:p w14:paraId="27E882C5" w14:textId="56AA1A07" w:rsidR="003206A4" w:rsidRDefault="003206A4" w:rsidP="003206A4">
      <w:pPr>
        <w:spacing w:after="160" w:line="259" w:lineRule="auto"/>
        <w:ind w:firstLine="0"/>
        <w:jc w:val="left"/>
      </w:pPr>
      <w:r>
        <w:t>13:30</w:t>
      </w:r>
      <w:r w:rsidR="00CC1957">
        <w:t xml:space="preserve"> </w:t>
      </w:r>
      <w:r>
        <w:t>Учитель в законе. Возвращение. 27-я серия</w:t>
      </w:r>
    </w:p>
    <w:p w14:paraId="0D4025D3" w14:textId="28FFBB75" w:rsidR="003206A4" w:rsidRDefault="003206A4" w:rsidP="003206A4">
      <w:pPr>
        <w:spacing w:after="160" w:line="259" w:lineRule="auto"/>
        <w:ind w:firstLine="0"/>
        <w:jc w:val="left"/>
      </w:pPr>
      <w:r>
        <w:t>14:25</w:t>
      </w:r>
      <w:r w:rsidR="00CC1957">
        <w:t xml:space="preserve"> </w:t>
      </w:r>
      <w:r>
        <w:t>Учитель в законе. Возвращение. 28-я серия</w:t>
      </w:r>
    </w:p>
    <w:p w14:paraId="18266961" w14:textId="7B001C1C" w:rsidR="003206A4" w:rsidRDefault="003206A4" w:rsidP="003206A4">
      <w:pPr>
        <w:spacing w:after="160" w:line="259" w:lineRule="auto"/>
        <w:ind w:firstLine="0"/>
        <w:jc w:val="left"/>
      </w:pPr>
      <w:r>
        <w:t>15:20</w:t>
      </w:r>
      <w:r w:rsidR="00CC1957">
        <w:t xml:space="preserve"> </w:t>
      </w:r>
      <w:r>
        <w:t>Учитель в законе. Возвращение. 29-я серия</w:t>
      </w:r>
    </w:p>
    <w:p w14:paraId="6DDD493F" w14:textId="2DBB582E" w:rsidR="003206A4" w:rsidRDefault="003206A4" w:rsidP="003206A4">
      <w:pPr>
        <w:spacing w:after="160" w:line="259" w:lineRule="auto"/>
        <w:ind w:firstLine="0"/>
        <w:jc w:val="left"/>
      </w:pPr>
      <w:r>
        <w:t>16:15</w:t>
      </w:r>
      <w:r w:rsidR="00CC1957">
        <w:t xml:space="preserve"> </w:t>
      </w:r>
      <w:r>
        <w:t>Учитель в законе. Возвращение. 30-я серия</w:t>
      </w:r>
    </w:p>
    <w:p w14:paraId="67886652" w14:textId="52299FDB" w:rsidR="003206A4" w:rsidRDefault="003206A4" w:rsidP="003206A4">
      <w:pPr>
        <w:spacing w:after="160" w:line="259" w:lineRule="auto"/>
        <w:ind w:firstLine="0"/>
        <w:jc w:val="left"/>
      </w:pPr>
      <w:r>
        <w:t>17:05</w:t>
      </w:r>
      <w:r w:rsidR="00CC1957">
        <w:t xml:space="preserve"> </w:t>
      </w:r>
      <w:r>
        <w:t>Учитель в законе. Возвращение. 31-я серия</w:t>
      </w:r>
    </w:p>
    <w:p w14:paraId="68EC4C35" w14:textId="77173652" w:rsidR="003206A4" w:rsidRDefault="003206A4" w:rsidP="003206A4">
      <w:pPr>
        <w:spacing w:after="160" w:line="259" w:lineRule="auto"/>
        <w:ind w:firstLine="0"/>
        <w:jc w:val="left"/>
      </w:pPr>
      <w:r>
        <w:t>18:05</w:t>
      </w:r>
      <w:r w:rsidR="00CC1957">
        <w:t xml:space="preserve"> </w:t>
      </w:r>
      <w:r>
        <w:t>Учитель в законе. Возвращение. 32-я серия</w:t>
      </w:r>
    </w:p>
    <w:p w14:paraId="0FF09039" w14:textId="3FA896EA" w:rsidR="003206A4" w:rsidRDefault="003206A4" w:rsidP="003206A4">
      <w:pPr>
        <w:spacing w:after="160" w:line="259" w:lineRule="auto"/>
        <w:ind w:firstLine="0"/>
        <w:jc w:val="left"/>
      </w:pPr>
      <w:r>
        <w:t>19:00</w:t>
      </w:r>
      <w:r w:rsidR="00CC1957">
        <w:t xml:space="preserve"> </w:t>
      </w:r>
      <w:r>
        <w:t>След. Неслучайный взрыв</w:t>
      </w:r>
    </w:p>
    <w:p w14:paraId="2A796525" w14:textId="73DE03F8" w:rsidR="003206A4" w:rsidRDefault="003206A4" w:rsidP="003206A4">
      <w:pPr>
        <w:spacing w:after="160" w:line="259" w:lineRule="auto"/>
        <w:ind w:firstLine="0"/>
        <w:jc w:val="left"/>
      </w:pPr>
      <w:r>
        <w:t>19:50</w:t>
      </w:r>
      <w:r w:rsidR="00CC1957">
        <w:t xml:space="preserve"> </w:t>
      </w:r>
      <w:r>
        <w:t>След. Чужие грехи</w:t>
      </w:r>
    </w:p>
    <w:p w14:paraId="0D05323D" w14:textId="61B8C8D7" w:rsidR="003206A4" w:rsidRDefault="003206A4" w:rsidP="003206A4">
      <w:pPr>
        <w:spacing w:after="160" w:line="259" w:lineRule="auto"/>
        <w:ind w:firstLine="0"/>
        <w:jc w:val="left"/>
      </w:pPr>
      <w:r>
        <w:t>20:40</w:t>
      </w:r>
      <w:r w:rsidR="00CC1957">
        <w:t xml:space="preserve"> </w:t>
      </w:r>
      <w:r>
        <w:t>След. Рука руку моет</w:t>
      </w:r>
    </w:p>
    <w:p w14:paraId="5FC1DDBA" w14:textId="14D7620D" w:rsidR="003206A4" w:rsidRDefault="003206A4" w:rsidP="003206A4">
      <w:pPr>
        <w:spacing w:after="160" w:line="259" w:lineRule="auto"/>
        <w:ind w:firstLine="0"/>
        <w:jc w:val="left"/>
      </w:pPr>
      <w:r>
        <w:t>21:25</w:t>
      </w:r>
      <w:r w:rsidR="00CC1957">
        <w:t xml:space="preserve"> </w:t>
      </w:r>
      <w:r>
        <w:t>След. Блондинка</w:t>
      </w:r>
    </w:p>
    <w:p w14:paraId="23AA15A8" w14:textId="005FCBA7" w:rsidR="003206A4" w:rsidRDefault="003206A4" w:rsidP="003206A4">
      <w:pPr>
        <w:spacing w:after="160" w:line="259" w:lineRule="auto"/>
        <w:ind w:firstLine="0"/>
        <w:jc w:val="left"/>
      </w:pPr>
      <w:r>
        <w:t>22:05</w:t>
      </w:r>
      <w:r w:rsidR="00CC1957">
        <w:t xml:space="preserve"> </w:t>
      </w:r>
      <w:r>
        <w:t>След. Бомба из аптеки</w:t>
      </w:r>
    </w:p>
    <w:p w14:paraId="6DB6258D" w14:textId="5CBEA3EE" w:rsidR="003206A4" w:rsidRDefault="003206A4" w:rsidP="003206A4">
      <w:pPr>
        <w:spacing w:after="160" w:line="259" w:lineRule="auto"/>
        <w:ind w:firstLine="0"/>
        <w:jc w:val="left"/>
      </w:pPr>
      <w:r>
        <w:t>22:55</w:t>
      </w:r>
      <w:r w:rsidR="00CC1957">
        <w:t xml:space="preserve"> </w:t>
      </w:r>
      <w:r>
        <w:t>След. Пирамида света</w:t>
      </w:r>
    </w:p>
    <w:p w14:paraId="52882E30" w14:textId="09826F6D" w:rsidR="003206A4" w:rsidRDefault="003206A4" w:rsidP="003206A4">
      <w:pPr>
        <w:spacing w:after="160" w:line="259" w:lineRule="auto"/>
        <w:ind w:firstLine="0"/>
        <w:jc w:val="left"/>
      </w:pPr>
      <w:r>
        <w:t>23:45</w:t>
      </w:r>
      <w:r w:rsidR="00CC1957">
        <w:t xml:space="preserve"> </w:t>
      </w:r>
      <w:r>
        <w:t>Светская хроника</w:t>
      </w:r>
    </w:p>
    <w:p w14:paraId="02E3580C" w14:textId="7FA04C23" w:rsidR="003206A4" w:rsidRDefault="003206A4" w:rsidP="003206A4">
      <w:pPr>
        <w:spacing w:after="160" w:line="259" w:lineRule="auto"/>
        <w:ind w:firstLine="0"/>
        <w:jc w:val="left"/>
      </w:pPr>
      <w:r>
        <w:t>00:45</w:t>
      </w:r>
      <w:r w:rsidR="00CC1957">
        <w:t xml:space="preserve"> </w:t>
      </w:r>
      <w:r>
        <w:t>След. Вирус рака</w:t>
      </w:r>
    </w:p>
    <w:p w14:paraId="45EFB8F4" w14:textId="404AEBCD" w:rsidR="003206A4" w:rsidRDefault="003206A4" w:rsidP="003206A4">
      <w:pPr>
        <w:spacing w:after="160" w:line="259" w:lineRule="auto"/>
        <w:ind w:firstLine="0"/>
        <w:jc w:val="left"/>
      </w:pPr>
      <w:r>
        <w:t>01:30</w:t>
      </w:r>
      <w:r w:rsidR="00CC1957">
        <w:t xml:space="preserve"> </w:t>
      </w:r>
      <w:r>
        <w:t>Детективы. Окно во двор</w:t>
      </w:r>
    </w:p>
    <w:p w14:paraId="3D73BCF4" w14:textId="590AAC05" w:rsidR="003206A4" w:rsidRDefault="003206A4" w:rsidP="003206A4">
      <w:pPr>
        <w:spacing w:after="160" w:line="259" w:lineRule="auto"/>
        <w:ind w:firstLine="0"/>
        <w:jc w:val="left"/>
      </w:pPr>
      <w:r>
        <w:t>02:10</w:t>
      </w:r>
      <w:r w:rsidR="00CC1957">
        <w:t xml:space="preserve"> </w:t>
      </w:r>
      <w:r>
        <w:t>Детективы. Невеста фермера</w:t>
      </w:r>
    </w:p>
    <w:p w14:paraId="4F010FCC" w14:textId="4FE8C575" w:rsidR="003206A4" w:rsidRDefault="003206A4" w:rsidP="003206A4">
      <w:pPr>
        <w:spacing w:after="160" w:line="259" w:lineRule="auto"/>
        <w:ind w:firstLine="0"/>
        <w:jc w:val="left"/>
      </w:pPr>
      <w:r>
        <w:t>02:40</w:t>
      </w:r>
      <w:r w:rsidR="00CC1957">
        <w:t xml:space="preserve"> </w:t>
      </w:r>
      <w:r>
        <w:t>Детективы. Шутка ценою в жизнь</w:t>
      </w:r>
    </w:p>
    <w:p w14:paraId="097C3E6B" w14:textId="4B03FBCA" w:rsidR="003206A4" w:rsidRDefault="003206A4" w:rsidP="003206A4">
      <w:pPr>
        <w:spacing w:after="160" w:line="259" w:lineRule="auto"/>
        <w:ind w:firstLine="0"/>
        <w:jc w:val="left"/>
      </w:pPr>
      <w:r>
        <w:t>03:10</w:t>
      </w:r>
      <w:r w:rsidR="00840A74">
        <w:t xml:space="preserve"> </w:t>
      </w:r>
      <w:r>
        <w:t>Детективы. Три матери, один сын</w:t>
      </w:r>
    </w:p>
    <w:p w14:paraId="230F52C9" w14:textId="24566538" w:rsidR="003206A4" w:rsidRDefault="003206A4" w:rsidP="003206A4">
      <w:pPr>
        <w:spacing w:after="160" w:line="259" w:lineRule="auto"/>
        <w:ind w:firstLine="0"/>
        <w:jc w:val="left"/>
      </w:pPr>
      <w:r>
        <w:t>03:35</w:t>
      </w:r>
      <w:r w:rsidR="00840A74">
        <w:t xml:space="preserve"> </w:t>
      </w:r>
      <w:r>
        <w:t>Детективы. Я способен на поступок</w:t>
      </w:r>
    </w:p>
    <w:p w14:paraId="41E7B7B4" w14:textId="2A8D3A72" w:rsidR="003206A4" w:rsidRDefault="003206A4" w:rsidP="003206A4">
      <w:pPr>
        <w:spacing w:after="160" w:line="259" w:lineRule="auto"/>
        <w:ind w:firstLine="0"/>
        <w:jc w:val="left"/>
      </w:pPr>
      <w:r>
        <w:t>04:00</w:t>
      </w:r>
      <w:r w:rsidR="00840A74">
        <w:t xml:space="preserve"> </w:t>
      </w:r>
      <w:r>
        <w:t>Детективы. Гадай не гадай</w:t>
      </w:r>
    </w:p>
    <w:p w14:paraId="2BC24BD9" w14:textId="014E8FB7" w:rsidR="003206A4" w:rsidRDefault="003206A4" w:rsidP="003206A4">
      <w:pPr>
        <w:spacing w:after="160" w:line="259" w:lineRule="auto"/>
        <w:ind w:firstLine="0"/>
        <w:jc w:val="left"/>
      </w:pPr>
      <w:r>
        <w:t>04:30</w:t>
      </w:r>
      <w:r w:rsidR="00840A74">
        <w:t xml:space="preserve"> </w:t>
      </w:r>
      <w:r>
        <w:t>Детективы. Потерянные дни</w:t>
      </w:r>
    </w:p>
    <w:p w14:paraId="09338BF7" w14:textId="22B1A8EC" w:rsidR="00DB71DA" w:rsidRDefault="003206A4" w:rsidP="00840A74">
      <w:pPr>
        <w:spacing w:after="160" w:line="259" w:lineRule="auto"/>
        <w:ind w:firstLine="0"/>
        <w:jc w:val="left"/>
      </w:pPr>
      <w:r>
        <w:t>04:55</w:t>
      </w:r>
      <w:r w:rsidR="00840A74">
        <w:t xml:space="preserve"> </w:t>
      </w:r>
      <w:r>
        <w:t>Детективы. Ключ от сейфа</w:t>
      </w:r>
    </w:p>
    <w:p w14:paraId="0F387CC3" w14:textId="65333DDF" w:rsidR="0087520E" w:rsidRDefault="0087520E" w:rsidP="0087520E">
      <w:pPr>
        <w:pStyle w:val="2"/>
      </w:pPr>
      <w:bookmarkStart w:id="5" w:name="_Toc20513699"/>
      <w:r>
        <w:t>Культура</w:t>
      </w:r>
      <w:bookmarkEnd w:id="5"/>
    </w:p>
    <w:p w14:paraId="1DB18347" w14:textId="0CC1781E" w:rsidR="00983B85" w:rsidRDefault="00983B85" w:rsidP="00983B85">
      <w:pPr>
        <w:spacing w:after="160" w:line="259" w:lineRule="auto"/>
        <w:ind w:firstLine="0"/>
      </w:pPr>
      <w:r>
        <w:t>06:30</w:t>
      </w:r>
      <w:r w:rsidR="00962622">
        <w:t xml:space="preserve"> </w:t>
      </w:r>
      <w:r>
        <w:t>Новости Культуры</w:t>
      </w:r>
    </w:p>
    <w:p w14:paraId="3CEE3745" w14:textId="26CA3FB9" w:rsidR="00983B85" w:rsidRDefault="00983B85" w:rsidP="00983B85">
      <w:pPr>
        <w:spacing w:after="160" w:line="259" w:lineRule="auto"/>
        <w:ind w:firstLine="0"/>
      </w:pPr>
      <w:r>
        <w:t>06:35</w:t>
      </w:r>
      <w:r w:rsidR="00962622">
        <w:t xml:space="preserve"> </w:t>
      </w:r>
      <w:r>
        <w:t>Лето господне. Воздвижение Креста Господня</w:t>
      </w:r>
    </w:p>
    <w:p w14:paraId="247E6B16" w14:textId="7AFB3574" w:rsidR="00983B85" w:rsidRDefault="00983B85" w:rsidP="00983B85">
      <w:pPr>
        <w:spacing w:after="160" w:line="259" w:lineRule="auto"/>
        <w:ind w:firstLine="0"/>
      </w:pPr>
      <w:r>
        <w:t>07:00</w:t>
      </w:r>
      <w:r w:rsidR="00962622">
        <w:t xml:space="preserve"> </w:t>
      </w:r>
      <w:r>
        <w:t>Новости Культуры</w:t>
      </w:r>
    </w:p>
    <w:p w14:paraId="084C7D4A" w14:textId="0A2B71A7" w:rsidR="00983B85" w:rsidRDefault="00983B85" w:rsidP="00983B85">
      <w:pPr>
        <w:spacing w:after="160" w:line="259" w:lineRule="auto"/>
        <w:ind w:firstLine="0"/>
      </w:pPr>
      <w:r>
        <w:t>07:05</w:t>
      </w:r>
      <w:r w:rsidR="00962622">
        <w:t xml:space="preserve"> </w:t>
      </w:r>
      <w:r>
        <w:t>Правила жизни</w:t>
      </w:r>
    </w:p>
    <w:p w14:paraId="2FC44412" w14:textId="342B24F6" w:rsidR="00983B85" w:rsidRDefault="00983B85" w:rsidP="00983B85">
      <w:pPr>
        <w:spacing w:after="160" w:line="259" w:lineRule="auto"/>
        <w:ind w:firstLine="0"/>
      </w:pPr>
      <w:r>
        <w:t>07:30</w:t>
      </w:r>
      <w:r w:rsidR="00962622">
        <w:t xml:space="preserve"> </w:t>
      </w:r>
      <w:r>
        <w:t>Новости Культуры</w:t>
      </w:r>
    </w:p>
    <w:p w14:paraId="501F3043" w14:textId="3C3856A1" w:rsidR="00983B85" w:rsidRDefault="00983B85" w:rsidP="00983B85">
      <w:pPr>
        <w:spacing w:after="160" w:line="259" w:lineRule="auto"/>
        <w:ind w:firstLine="0"/>
      </w:pPr>
      <w:r>
        <w:t>07:35</w:t>
      </w:r>
      <w:r w:rsidR="00962622">
        <w:t xml:space="preserve"> </w:t>
      </w:r>
      <w:r>
        <w:t>Кабинет редкостей</w:t>
      </w:r>
    </w:p>
    <w:p w14:paraId="044A711E" w14:textId="01BFB96F" w:rsidR="00983B85" w:rsidRDefault="00983B85" w:rsidP="00983B85">
      <w:pPr>
        <w:spacing w:after="160" w:line="259" w:lineRule="auto"/>
        <w:ind w:firstLine="0"/>
      </w:pPr>
      <w:r>
        <w:t>08:30</w:t>
      </w:r>
      <w:r w:rsidR="00962622">
        <w:t xml:space="preserve"> </w:t>
      </w:r>
      <w:r>
        <w:t>Князь Потемкин. Свет и тени</w:t>
      </w:r>
    </w:p>
    <w:p w14:paraId="4A1008D4" w14:textId="530513D3" w:rsidR="00983B85" w:rsidRDefault="00983B85" w:rsidP="00983B85">
      <w:pPr>
        <w:spacing w:after="160" w:line="259" w:lineRule="auto"/>
        <w:ind w:firstLine="0"/>
      </w:pPr>
      <w:r>
        <w:t>09:00</w:t>
      </w:r>
      <w:r w:rsidR="00962622">
        <w:t xml:space="preserve"> </w:t>
      </w:r>
      <w:r>
        <w:t>Шахерезада. 4-я серия</w:t>
      </w:r>
    </w:p>
    <w:p w14:paraId="0D5D40AE" w14:textId="7E2746FD" w:rsidR="00983B85" w:rsidRDefault="00983B85" w:rsidP="00983B85">
      <w:pPr>
        <w:spacing w:after="160" w:line="259" w:lineRule="auto"/>
        <w:ind w:firstLine="0"/>
      </w:pPr>
      <w:r>
        <w:t>10:00</w:t>
      </w:r>
      <w:r w:rsidR="00962622">
        <w:t xml:space="preserve"> </w:t>
      </w:r>
      <w:r>
        <w:t>Новости Культуры</w:t>
      </w:r>
    </w:p>
    <w:p w14:paraId="541EBE3B" w14:textId="0399AA87" w:rsidR="00983B85" w:rsidRDefault="00983B85" w:rsidP="00983B85">
      <w:pPr>
        <w:spacing w:after="160" w:line="259" w:lineRule="auto"/>
        <w:ind w:firstLine="0"/>
      </w:pPr>
      <w:r>
        <w:t>10:20</w:t>
      </w:r>
      <w:r w:rsidR="00962622">
        <w:t xml:space="preserve"> </w:t>
      </w:r>
      <w:r>
        <w:t xml:space="preserve">Карьера </w:t>
      </w:r>
      <w:proofErr w:type="spellStart"/>
      <w:r>
        <w:t>Рудди</w:t>
      </w:r>
      <w:proofErr w:type="spellEnd"/>
    </w:p>
    <w:p w14:paraId="5450D1A8" w14:textId="66FB2EB5" w:rsidR="00983B85" w:rsidRDefault="00983B85" w:rsidP="00983B85">
      <w:pPr>
        <w:spacing w:after="160" w:line="259" w:lineRule="auto"/>
        <w:ind w:firstLine="0"/>
      </w:pPr>
      <w:r>
        <w:t>12:00</w:t>
      </w:r>
      <w:r w:rsidR="00962622">
        <w:t xml:space="preserve"> </w:t>
      </w:r>
      <w:r>
        <w:t>Дороги старых мастеров. Береста-берёста</w:t>
      </w:r>
    </w:p>
    <w:p w14:paraId="7E4470F9" w14:textId="7C282A1B" w:rsidR="00983B85" w:rsidRDefault="00983B85" w:rsidP="00983B85">
      <w:pPr>
        <w:spacing w:after="160" w:line="259" w:lineRule="auto"/>
        <w:ind w:firstLine="0"/>
      </w:pPr>
      <w:r>
        <w:t>12:10</w:t>
      </w:r>
      <w:r w:rsidR="00962622">
        <w:t xml:space="preserve"> </w:t>
      </w:r>
      <w:r>
        <w:t>Черные дыры. Белые пятна</w:t>
      </w:r>
    </w:p>
    <w:p w14:paraId="0A5C4476" w14:textId="7A13698B" w:rsidR="00983B85" w:rsidRDefault="00983B85" w:rsidP="00983B85">
      <w:pPr>
        <w:spacing w:after="160" w:line="259" w:lineRule="auto"/>
        <w:ind w:firstLine="0"/>
      </w:pPr>
      <w:r>
        <w:t>12:50</w:t>
      </w:r>
      <w:r w:rsidR="00962622">
        <w:t xml:space="preserve"> </w:t>
      </w:r>
      <w:proofErr w:type="spellStart"/>
      <w:r>
        <w:t>Колеватов</w:t>
      </w:r>
      <w:proofErr w:type="spellEnd"/>
      <w:r>
        <w:t>. Куда уехал цирк?</w:t>
      </w:r>
    </w:p>
    <w:p w14:paraId="1148511A" w14:textId="7595AAA7" w:rsidR="00983B85" w:rsidRDefault="00983B85" w:rsidP="00983B85">
      <w:pPr>
        <w:spacing w:after="160" w:line="259" w:lineRule="auto"/>
        <w:ind w:firstLine="0"/>
      </w:pPr>
      <w:r>
        <w:t>13:35</w:t>
      </w:r>
      <w:r w:rsidR="00962622">
        <w:t xml:space="preserve"> </w:t>
      </w:r>
      <w:r>
        <w:t>Кабинет редкостей</w:t>
      </w:r>
    </w:p>
    <w:p w14:paraId="2B6239A4" w14:textId="5D447C72" w:rsidR="00983B85" w:rsidRDefault="00983B85" w:rsidP="00983B85">
      <w:pPr>
        <w:spacing w:after="160" w:line="259" w:lineRule="auto"/>
        <w:ind w:firstLine="0"/>
      </w:pPr>
      <w:r>
        <w:t>14:30</w:t>
      </w:r>
      <w:r w:rsidR="00962622">
        <w:t xml:space="preserve"> </w:t>
      </w:r>
      <w:r>
        <w:t>Нечаянный портрет. Фильм 4-й - "Виктор Астафьев"</w:t>
      </w:r>
    </w:p>
    <w:p w14:paraId="74E66940" w14:textId="6941DB4E" w:rsidR="00983B85" w:rsidRDefault="00983B85" w:rsidP="00983B85">
      <w:pPr>
        <w:spacing w:after="160" w:line="259" w:lineRule="auto"/>
        <w:ind w:firstLine="0"/>
      </w:pPr>
      <w:r>
        <w:lastRenderedPageBreak/>
        <w:t>15:00</w:t>
      </w:r>
      <w:r w:rsidR="00962622">
        <w:t xml:space="preserve"> </w:t>
      </w:r>
      <w:r>
        <w:t>Новости Культуры</w:t>
      </w:r>
    </w:p>
    <w:p w14:paraId="26567F38" w14:textId="7FA58DA9" w:rsidR="00983B85" w:rsidRDefault="00983B85" w:rsidP="00983B85">
      <w:pPr>
        <w:spacing w:after="160" w:line="259" w:lineRule="auto"/>
        <w:ind w:firstLine="0"/>
      </w:pPr>
      <w:r>
        <w:t>15:10</w:t>
      </w:r>
      <w:r w:rsidR="00962622">
        <w:t xml:space="preserve"> </w:t>
      </w:r>
      <w:r>
        <w:t>Письма из провинции. Волжск (Республика Марий Эл)</w:t>
      </w:r>
    </w:p>
    <w:p w14:paraId="2C24250F" w14:textId="7DA4F217" w:rsidR="00983B85" w:rsidRDefault="00983B85" w:rsidP="00983B85">
      <w:pPr>
        <w:spacing w:after="160" w:line="259" w:lineRule="auto"/>
        <w:ind w:firstLine="0"/>
      </w:pPr>
      <w:r>
        <w:t>15:40</w:t>
      </w:r>
      <w:r w:rsidR="00962622">
        <w:t xml:space="preserve"> </w:t>
      </w:r>
      <w:r>
        <w:t xml:space="preserve">Энигма. </w:t>
      </w:r>
      <w:proofErr w:type="spellStart"/>
      <w:r>
        <w:t>Вайклеф</w:t>
      </w:r>
      <w:proofErr w:type="spellEnd"/>
      <w:r>
        <w:t xml:space="preserve"> Жан</w:t>
      </w:r>
    </w:p>
    <w:p w14:paraId="41499A53" w14:textId="00CBAC15" w:rsidR="00983B85" w:rsidRDefault="00983B85" w:rsidP="00983B85">
      <w:pPr>
        <w:spacing w:after="160" w:line="259" w:lineRule="auto"/>
        <w:ind w:firstLine="0"/>
      </w:pPr>
      <w:r>
        <w:t>16:25</w:t>
      </w:r>
      <w:r w:rsidR="00962622">
        <w:t xml:space="preserve"> </w:t>
      </w:r>
      <w:r>
        <w:t>Перед экзаменом</w:t>
      </w:r>
    </w:p>
    <w:p w14:paraId="5E67997B" w14:textId="7E640CD7" w:rsidR="00983B85" w:rsidRDefault="00983B85" w:rsidP="00983B85">
      <w:pPr>
        <w:spacing w:after="160" w:line="259" w:lineRule="auto"/>
        <w:ind w:firstLine="0"/>
      </w:pPr>
      <w:r>
        <w:t>17:30</w:t>
      </w:r>
      <w:r w:rsidR="00962622">
        <w:t xml:space="preserve"> </w:t>
      </w:r>
      <w:r>
        <w:t xml:space="preserve">Лауреаты XVI международного конкурса им. П.И. Чайковского. Сергей </w:t>
      </w:r>
      <w:proofErr w:type="spellStart"/>
      <w:r>
        <w:t>Догадин</w:t>
      </w:r>
      <w:proofErr w:type="spellEnd"/>
      <w:r>
        <w:t xml:space="preserve"> (скрипка)</w:t>
      </w:r>
    </w:p>
    <w:p w14:paraId="172CA0E8" w14:textId="3D7A5AD2" w:rsidR="00983B85" w:rsidRDefault="00983B85" w:rsidP="00983B85">
      <w:pPr>
        <w:spacing w:after="160" w:line="259" w:lineRule="auto"/>
        <w:ind w:firstLine="0"/>
      </w:pPr>
      <w:r>
        <w:t>18:35</w:t>
      </w:r>
      <w:r w:rsidR="00962622">
        <w:t xml:space="preserve"> </w:t>
      </w:r>
      <w:r>
        <w:t>Цвет времени. Марк Шагал</w:t>
      </w:r>
    </w:p>
    <w:p w14:paraId="00352037" w14:textId="5F9FFB9E" w:rsidR="00983B85" w:rsidRDefault="00983B85" w:rsidP="00983B85">
      <w:pPr>
        <w:spacing w:after="160" w:line="259" w:lineRule="auto"/>
        <w:ind w:firstLine="0"/>
      </w:pPr>
      <w:r>
        <w:t>18:45</w:t>
      </w:r>
      <w:r w:rsidR="00962622">
        <w:t xml:space="preserve"> </w:t>
      </w:r>
      <w:r>
        <w:t>Билет в Большой. Светлана Захарова</w:t>
      </w:r>
    </w:p>
    <w:p w14:paraId="56A10E25" w14:textId="4A2009F3" w:rsidR="00983B85" w:rsidRDefault="00983B85" w:rsidP="00983B85">
      <w:pPr>
        <w:spacing w:after="160" w:line="259" w:lineRule="auto"/>
        <w:ind w:firstLine="0"/>
      </w:pPr>
      <w:r>
        <w:t>19:30</w:t>
      </w:r>
      <w:r w:rsidR="00962622">
        <w:t xml:space="preserve"> </w:t>
      </w:r>
      <w:r>
        <w:t>Новости Культуры</w:t>
      </w:r>
    </w:p>
    <w:p w14:paraId="4AA51A2D" w14:textId="3FC18540" w:rsidR="00983B85" w:rsidRDefault="00983B85" w:rsidP="00983B85">
      <w:pPr>
        <w:spacing w:after="160" w:line="259" w:lineRule="auto"/>
        <w:ind w:firstLine="0"/>
      </w:pPr>
      <w:r>
        <w:t>19:45</w:t>
      </w:r>
      <w:r w:rsidR="00962622">
        <w:t xml:space="preserve"> </w:t>
      </w:r>
      <w:r>
        <w:t>Линия жизни. Олег Басилашвили</w:t>
      </w:r>
    </w:p>
    <w:p w14:paraId="4940974D" w14:textId="22131008" w:rsidR="00983B85" w:rsidRDefault="00983B85" w:rsidP="00983B85">
      <w:pPr>
        <w:spacing w:after="160" w:line="259" w:lineRule="auto"/>
        <w:ind w:firstLine="0"/>
      </w:pPr>
      <w:r>
        <w:t>20:45</w:t>
      </w:r>
      <w:r w:rsidR="00962622">
        <w:t xml:space="preserve"> </w:t>
      </w:r>
      <w:r>
        <w:t>О бедном гусаре замолвите слово</w:t>
      </w:r>
    </w:p>
    <w:p w14:paraId="05478ECF" w14:textId="79A4CA95" w:rsidR="00983B85" w:rsidRDefault="00983B85" w:rsidP="00983B85">
      <w:pPr>
        <w:spacing w:after="160" w:line="259" w:lineRule="auto"/>
        <w:ind w:firstLine="0"/>
      </w:pPr>
      <w:r>
        <w:t>23:30</w:t>
      </w:r>
      <w:r w:rsidR="00962622">
        <w:t xml:space="preserve"> </w:t>
      </w:r>
      <w:r>
        <w:t>Новости Культуры</w:t>
      </w:r>
    </w:p>
    <w:p w14:paraId="0A2A8BAF" w14:textId="6473AD50" w:rsidR="00983B85" w:rsidRDefault="00983B85" w:rsidP="00983B85">
      <w:pPr>
        <w:spacing w:after="160" w:line="259" w:lineRule="auto"/>
        <w:ind w:firstLine="0"/>
      </w:pPr>
      <w:r>
        <w:t>23:50</w:t>
      </w:r>
      <w:r w:rsidR="00962622">
        <w:t xml:space="preserve"> </w:t>
      </w:r>
      <w:r>
        <w:t>2 Верник 2. Выпуск от 27 сентября</w:t>
      </w:r>
    </w:p>
    <w:p w14:paraId="1C5896E0" w14:textId="63CFF0B8" w:rsidR="00983B85" w:rsidRDefault="00983B85" w:rsidP="00983B85">
      <w:pPr>
        <w:spacing w:after="160" w:line="259" w:lineRule="auto"/>
        <w:ind w:firstLine="0"/>
      </w:pPr>
      <w:r>
        <w:t>00:40</w:t>
      </w:r>
      <w:r w:rsidR="00962622">
        <w:t xml:space="preserve"> </w:t>
      </w:r>
      <w:r>
        <w:t>Это не навсегда</w:t>
      </w:r>
    </w:p>
    <w:p w14:paraId="11A1CD20" w14:textId="73B8F79E" w:rsidR="00983B85" w:rsidRDefault="00983B85" w:rsidP="00962622">
      <w:pPr>
        <w:spacing w:after="160" w:line="259" w:lineRule="auto"/>
        <w:ind w:firstLine="0"/>
      </w:pPr>
      <w:r>
        <w:t>02:20</w:t>
      </w:r>
      <w:r w:rsidR="00962622">
        <w:t xml:space="preserve"> </w:t>
      </w:r>
      <w:r>
        <w:t>"Как один мужик двух генералов прокормил". "Кострома"</w:t>
      </w:r>
    </w:p>
    <w:p w14:paraId="635362D6" w14:textId="4F5F1458" w:rsidR="00315A5E" w:rsidRDefault="00315A5E" w:rsidP="00AF0998">
      <w:pPr>
        <w:spacing w:after="160" w:line="259" w:lineRule="auto"/>
        <w:ind w:firstLine="0"/>
        <w:jc w:val="left"/>
        <w:sectPr w:rsidR="00315A5E" w:rsidSect="00315A5E">
          <w:type w:val="continuous"/>
          <w:pgSz w:w="11906" w:h="16838"/>
          <w:pgMar w:top="1134" w:right="567" w:bottom="1134" w:left="1134" w:header="708" w:footer="708" w:gutter="0"/>
          <w:cols w:num="2" w:space="709"/>
          <w:titlePg/>
          <w:docGrid w:linePitch="360"/>
        </w:sectPr>
      </w:pPr>
    </w:p>
    <w:p w14:paraId="4014335D" w14:textId="4FE7656D" w:rsidR="00AF0998" w:rsidRDefault="00AF0998" w:rsidP="0069214D">
      <w:pPr>
        <w:pStyle w:val="aa"/>
      </w:pPr>
    </w:p>
    <w:p w14:paraId="1A005F9D" w14:textId="4B962635" w:rsidR="005E5960" w:rsidRDefault="004B4885" w:rsidP="0014145E">
      <w:pPr>
        <w:pStyle w:val="1"/>
      </w:pPr>
      <w:bookmarkStart w:id="6" w:name="_Toc2051370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99F8A3" wp14:editId="3ABA102E">
            <wp:simplePos x="0" y="0"/>
            <wp:positionH relativeFrom="margin">
              <wp:posOffset>4996815</wp:posOffset>
            </wp:positionH>
            <wp:positionV relativeFrom="margin">
              <wp:posOffset>305407</wp:posOffset>
            </wp:positionV>
            <wp:extent cx="1431290" cy="205930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F16C8">
        <w:t xml:space="preserve">Рецензия </w:t>
      </w:r>
      <w:r w:rsidR="00D76809">
        <w:t xml:space="preserve">на сериал </w:t>
      </w:r>
      <w:r w:rsidR="00D76809" w:rsidRPr="000521B5">
        <w:t>“</w:t>
      </w:r>
      <w:r w:rsidR="00D76809" w:rsidRPr="000521B5">
        <w:t>Пришельцы из прошлого</w:t>
      </w:r>
      <w:r w:rsidR="00D76809" w:rsidRPr="000521B5">
        <w:t>”</w:t>
      </w:r>
      <w:bookmarkEnd w:id="6"/>
    </w:p>
    <w:p w14:paraId="1BDCCC66" w14:textId="68F6B213" w:rsidR="00E50509" w:rsidRDefault="00E50509" w:rsidP="00E50509">
      <w:pPr>
        <w:pStyle w:val="a5"/>
      </w:pPr>
      <w:r>
        <w:t>В ней классических героев переносим в наше время.</w:t>
      </w:r>
    </w:p>
    <w:p w14:paraId="14FB7143" w14:textId="46229F6F" w:rsidR="00E50509" w:rsidRDefault="00E50509" w:rsidP="00F03568">
      <w:pPr>
        <w:pStyle w:val="a5"/>
        <w:spacing w:after="120"/>
      </w:pPr>
      <w:r>
        <w:t>Отзыв кота Бублика</w:t>
      </w:r>
    </w:p>
    <w:p w14:paraId="0895348F" w14:textId="09FD9AB6" w:rsidR="00A04929" w:rsidRPr="00A04929" w:rsidRDefault="00A04929" w:rsidP="00A04929">
      <w:r w:rsidRPr="00A04929">
        <w:t>Современная Норвегия, Осло. Несколько лет назад в городе начали появляться пришельцы из прошлого, причем из определенных временных промежутков: пещерные люди, викинги и аристократия XIX века. Прибывают они из океана: там происходит какая-то зеленая вспышка, после чего на поверхность начинают всплывать люди. Что это за порталы такие во времени - никто понять не может.</w:t>
      </w:r>
    </w:p>
    <w:p w14:paraId="5F0E196E" w14:textId="2A5495A5" w:rsidR="00A04929" w:rsidRPr="00A04929" w:rsidRDefault="00A04929" w:rsidP="00A04929">
      <w:r w:rsidRPr="00A04929">
        <w:t>Однако пришельцы уже прибыли, они уже живут в XXI веке и начинают потихоньку адаптироваться к жизни в современной Норвегии. Причем, как обычно это происходит с мигрантами, одни социализируются и вливаются в жизнь общества, другие пытаются сохранять свой традиционный уклад, а третьи занимаются различным криминалом.</w:t>
      </w:r>
    </w:p>
    <w:p w14:paraId="3AF275BD" w14:textId="38EAF7E9" w:rsidR="00A04929" w:rsidRPr="00A04929" w:rsidRDefault="004B4885" w:rsidP="00A04929">
      <w:r w:rsidRPr="00A04929">
        <w:rPr>
          <w:rStyle w:val="af2"/>
        </w:rPr>
        <w:drawing>
          <wp:anchor distT="0" distB="0" distL="0" distR="0" simplePos="0" relativeHeight="251659264" behindDoc="0" locked="0" layoutInCell="1" allowOverlap="0" wp14:anchorId="70C56CC3" wp14:editId="4815356C">
            <wp:simplePos x="0" y="0"/>
            <wp:positionH relativeFrom="column">
              <wp:posOffset>735330</wp:posOffset>
            </wp:positionH>
            <wp:positionV relativeFrom="line">
              <wp:posOffset>29845</wp:posOffset>
            </wp:positionV>
            <wp:extent cx="2569845" cy="1451610"/>
            <wp:effectExtent l="0" t="0" r="1905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6" w:history="1"/>
      <w:r w:rsidR="00A04929" w:rsidRPr="00A04929">
        <w:t xml:space="preserve">В центре событий - двое полицейских детективов, которые занимаются расследованием убийства одной девушки из прошлого. Первого детектива зовут Ларс </w:t>
      </w:r>
      <w:proofErr w:type="spellStart"/>
      <w:r w:rsidR="00A04929" w:rsidRPr="00A04929">
        <w:t>Хааланд</w:t>
      </w:r>
      <w:proofErr w:type="spellEnd"/>
      <w:r w:rsidR="00A04929" w:rsidRPr="00A04929">
        <w:t xml:space="preserve"> (Николай Клеве Брок). Ларс находится в некоторой депрессии: жена бросила его и ушла к аристократу из XIX века. В результате Ларс подсел на наркотик, который выдают пришельцам, </w:t>
      </w:r>
      <w:proofErr w:type="gramStart"/>
      <w:r w:rsidR="00A04929" w:rsidRPr="00A04929">
        <w:t>- это</w:t>
      </w:r>
      <w:proofErr w:type="gramEnd"/>
      <w:r w:rsidR="00A04929" w:rsidRPr="00A04929">
        <w:t xml:space="preserve"> помогает им пережить шок от перемещения </w:t>
      </w:r>
      <w:r w:rsidR="00605E9F" w:rsidRPr="00A04929">
        <w:rPr>
          <w:rStyle w:val="af2"/>
        </w:rPr>
        <w:drawing>
          <wp:anchor distT="0" distB="0" distL="0" distR="0" simplePos="0" relativeHeight="251660288" behindDoc="1" locked="0" layoutInCell="1" allowOverlap="0" wp14:anchorId="60EA5C64" wp14:editId="6935C68F">
            <wp:simplePos x="0" y="0"/>
            <wp:positionH relativeFrom="margin">
              <wp:align>center</wp:align>
            </wp:positionH>
            <wp:positionV relativeFrom="line">
              <wp:posOffset>342900</wp:posOffset>
            </wp:positionV>
            <wp:extent cx="4405022" cy="2488837"/>
            <wp:effectExtent l="0" t="0" r="0" b="698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022" cy="24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929" w:rsidRPr="00A04929">
        <w:t>во времени. В участке пока никто не знает, что Ларс - наркоман, а он это тщательно скрывает.</w:t>
      </w:r>
    </w:p>
    <w:p w14:paraId="029BB944" w14:textId="5DFF33F4" w:rsidR="00A04929" w:rsidRPr="00A04929" w:rsidRDefault="00A04929" w:rsidP="00A04929">
      <w:hyperlink r:id="rId18" w:history="1"/>
      <w:r w:rsidRPr="00A04929">
        <w:t xml:space="preserve">Напарницу Ларса зовут </w:t>
      </w:r>
      <w:proofErr w:type="spellStart"/>
      <w:r w:rsidRPr="00A04929">
        <w:t>Алхилдра</w:t>
      </w:r>
      <w:proofErr w:type="spellEnd"/>
      <w:r w:rsidRPr="00A04929">
        <w:t xml:space="preserve"> </w:t>
      </w:r>
      <w:proofErr w:type="spellStart"/>
      <w:r w:rsidRPr="00A04929">
        <w:t>Эргинсдоттир</w:t>
      </w:r>
      <w:proofErr w:type="spellEnd"/>
      <w:r w:rsidRPr="00A04929">
        <w:t xml:space="preserve"> (Криста </w:t>
      </w:r>
      <w:proofErr w:type="spellStart"/>
      <w:r w:rsidRPr="00A04929">
        <w:t>Косонен</w:t>
      </w:r>
      <w:proofErr w:type="spellEnd"/>
      <w:r w:rsidRPr="00A04929">
        <w:t xml:space="preserve">). Она пришла в этот мир из времен викингов. </w:t>
      </w:r>
      <w:proofErr w:type="spellStart"/>
      <w:r w:rsidRPr="00A04929">
        <w:t>Алхилдра</w:t>
      </w:r>
      <w:proofErr w:type="spellEnd"/>
      <w:r w:rsidRPr="00A04929">
        <w:t xml:space="preserve"> неплохо социализировалась, окончила школу полиции, и ее приняли на службу в полицейский участок, где работает Ларс. </w:t>
      </w:r>
      <w:proofErr w:type="spellStart"/>
      <w:r w:rsidRPr="00A04929">
        <w:t>Алхилдра</w:t>
      </w:r>
      <w:proofErr w:type="spellEnd"/>
      <w:r w:rsidRPr="00A04929">
        <w:t xml:space="preserve"> - первый полицейский в этом участке из других времен. Она - воин, </w:t>
      </w:r>
      <w:proofErr w:type="spellStart"/>
      <w:r w:rsidRPr="00A04929">
        <w:t>щитоносица</w:t>
      </w:r>
      <w:proofErr w:type="spellEnd"/>
      <w:r w:rsidRPr="00A04929">
        <w:t>. Но воинов не берут в полицию, поэтому она в документах написала, что была женой фермера.</w:t>
      </w:r>
    </w:p>
    <w:p w14:paraId="2B1F24DF" w14:textId="2278FCF2" w:rsidR="00A04929" w:rsidRPr="00A04929" w:rsidRDefault="00A04929" w:rsidP="00A04929">
      <w:hyperlink r:id="rId19" w:history="1"/>
      <w:r w:rsidRPr="00A04929">
        <w:t xml:space="preserve">В процессе расследования Ларс с </w:t>
      </w:r>
      <w:proofErr w:type="spellStart"/>
      <w:r w:rsidRPr="00A04929">
        <w:t>Алхилдрой</w:t>
      </w:r>
      <w:proofErr w:type="spellEnd"/>
      <w:r w:rsidRPr="00A04929">
        <w:t xml:space="preserve"> выйдут на несколько преступных сообществ, в которых также принимают участие и люди из прошлого.</w:t>
      </w:r>
    </w:p>
    <w:p w14:paraId="64D63735" w14:textId="7FEE9F8A" w:rsidR="00A04929" w:rsidRDefault="00A04929" w:rsidP="00A04929">
      <w:r w:rsidRPr="00A04929">
        <w:t xml:space="preserve">Также </w:t>
      </w:r>
      <w:proofErr w:type="spellStart"/>
      <w:r w:rsidRPr="00A04929">
        <w:t>Алхилдре</w:t>
      </w:r>
      <w:proofErr w:type="spellEnd"/>
      <w:r w:rsidRPr="00A04929">
        <w:t xml:space="preserve"> предстоит встретить несколько своих старых знакомых - как старых врагов, так и бывших подруг, среди которых - боевая </w:t>
      </w:r>
      <w:proofErr w:type="spellStart"/>
      <w:r w:rsidRPr="00A04929">
        <w:t>щитоносица</w:t>
      </w:r>
      <w:proofErr w:type="spellEnd"/>
      <w:r w:rsidRPr="00A04929">
        <w:t xml:space="preserve"> Урд (</w:t>
      </w:r>
      <w:proofErr w:type="spellStart"/>
      <w:proofErr w:type="gramStart"/>
      <w:r w:rsidRPr="00A04929">
        <w:t>Аугуста</w:t>
      </w:r>
      <w:proofErr w:type="spellEnd"/>
      <w:proofErr w:type="gramEnd"/>
      <w:r w:rsidRPr="00A04929">
        <w:t xml:space="preserve"> Эва </w:t>
      </w:r>
      <w:proofErr w:type="spellStart"/>
      <w:r w:rsidRPr="00A04929">
        <w:t>Эрлендсдоуттир</w:t>
      </w:r>
      <w:proofErr w:type="spellEnd"/>
      <w:r w:rsidRPr="00A04929">
        <w:t>).</w:t>
      </w:r>
    </w:p>
    <w:p w14:paraId="006B61AE" w14:textId="0EEB6B05" w:rsidR="00BB568F" w:rsidRDefault="00304E37" w:rsidP="00BB568F">
      <w:pPr>
        <w:pStyle w:val="1"/>
      </w:pPr>
      <w:bookmarkStart w:id="7" w:name="_Toc20513701"/>
      <w:r>
        <w:lastRenderedPageBreak/>
        <w:t>Памятка по геометрии</w:t>
      </w:r>
      <w:bookmarkEnd w:id="7"/>
    </w:p>
    <w:p w14:paraId="78755ECD" w14:textId="4CC70E50" w:rsidR="00772019" w:rsidRDefault="000E61D7" w:rsidP="000E61D7">
      <w:pPr>
        <w:pStyle w:val="2"/>
      </w:pPr>
      <w:bookmarkStart w:id="8" w:name="_Toc20513702"/>
      <w:r>
        <w:t>Площадь кольца</w:t>
      </w:r>
      <w:bookmarkEnd w:id="8"/>
    </w:p>
    <w:p w14:paraId="73F23ABC" w14:textId="6F707285" w:rsidR="000E61D7" w:rsidRDefault="00F31999" w:rsidP="0031745E">
      <w:pPr>
        <w:pStyle w:val="a4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A09003" wp14:editId="00B67FE3">
            <wp:simplePos x="0" y="0"/>
            <wp:positionH relativeFrom="column">
              <wp:posOffset>-102400</wp:posOffset>
            </wp:positionH>
            <wp:positionV relativeFrom="paragraph">
              <wp:posOffset>805815</wp:posOffset>
            </wp:positionV>
            <wp:extent cx="1248410" cy="1248410"/>
            <wp:effectExtent l="0" t="0" r="8890" b="889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745E">
        <w:t xml:space="preserve">Площадь кольца </w:t>
      </w:r>
      <w:r w:rsidR="00803942">
        <w:t>– это</w:t>
      </w:r>
      <w:r w:rsidR="00803942" w:rsidRPr="00803942">
        <w:t xml:space="preserve"> </w:t>
      </w:r>
      <w:r w:rsidR="0031745E">
        <w:t>площадь круга с радиусом</w:t>
      </w:r>
      <w:r w:rsidR="0031745E">
        <w:t xml:space="preserve"> </w:t>
      </w:r>
      <w:r w:rsidR="0031745E">
        <w:t>R</w:t>
      </w:r>
      <w:r w:rsidR="0031745E">
        <w:t xml:space="preserve"> </w:t>
      </w:r>
      <w:r w:rsidR="0031745E">
        <w:t>без площади</w:t>
      </w:r>
      <w:r w:rsidR="0031745E" w:rsidRPr="0031745E">
        <w:t xml:space="preserve"> </w:t>
      </w:r>
      <w:r w:rsidR="0031745E">
        <w:t>круга</w:t>
      </w:r>
      <w:r w:rsidR="0031745E" w:rsidRPr="0031745E">
        <w:t xml:space="preserve"> </w:t>
      </w:r>
      <w:r w:rsidR="0031745E">
        <w:t>с</w:t>
      </w:r>
      <w:r w:rsidR="0031745E" w:rsidRPr="0031745E">
        <w:t xml:space="preserve"> </w:t>
      </w:r>
      <w:r w:rsidR="0031745E">
        <w:t>радиусом</w:t>
      </w:r>
      <w:r w:rsidR="0031745E" w:rsidRPr="0031745E">
        <w:t xml:space="preserve"> </w:t>
      </w:r>
      <w:r w:rsidR="0031745E">
        <w:rPr>
          <w:lang w:val="en-US"/>
        </w:rPr>
        <w:t>r</w:t>
      </w:r>
      <w:r w:rsidR="0031745E" w:rsidRPr="0031745E">
        <w:t>.</w:t>
      </w:r>
      <w:r w:rsidR="00CD4337" w:rsidRPr="00CD4337">
        <w:rPr>
          <w:noProof/>
        </w:rPr>
        <w:t xml:space="preserve"> </w:t>
      </w:r>
    </w:p>
    <w:p w14:paraId="73043906" w14:textId="5E212F48" w:rsidR="00803942" w:rsidRPr="00B67516" w:rsidRDefault="00D0597D" w:rsidP="00B67516">
      <w:pPr>
        <w:pStyle w:val="a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кольца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=π(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3A1FC648" w14:textId="0F0F41BB" w:rsidR="00B67516" w:rsidRPr="00B67516" w:rsidRDefault="00B67516" w:rsidP="00B67516">
      <w:pPr>
        <w:pStyle w:val="a8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S=π(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57595F83" w14:textId="41E7A9F8" w:rsidR="00B67516" w:rsidRDefault="00CB243D" w:rsidP="00CB243D">
      <w:pPr>
        <w:pStyle w:val="aa"/>
        <w:rPr>
          <w:lang w:val="en-US"/>
        </w:rPr>
      </w:pPr>
      <w:r>
        <w:t>Где</w:t>
      </w:r>
      <w:r>
        <w:rPr>
          <w:lang w:val="en-US"/>
        </w:rPr>
        <w:t>:</w:t>
      </w:r>
    </w:p>
    <w:p w14:paraId="43FA07BD" w14:textId="4942FF4D" w:rsidR="00CB243D" w:rsidRDefault="00CB243D" w:rsidP="00CB243D">
      <w:pPr>
        <w:pStyle w:val="aa"/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</w:t>
      </w:r>
      <w:r>
        <w:t>–</w:t>
      </w:r>
      <w:r>
        <w:rPr>
          <w:rFonts w:eastAsiaTheme="minorEastAsia"/>
        </w:rPr>
        <w:t xml:space="preserve"> площадь кольца</w:t>
      </w:r>
    </w:p>
    <w:p w14:paraId="2A48FD4C" w14:textId="1A3B5F6C" w:rsidR="00CB243D" w:rsidRDefault="00CB243D" w:rsidP="00CB243D">
      <w:pPr>
        <w:pStyle w:val="aa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</w:t>
      </w:r>
      <w:r>
        <w:t>–</w:t>
      </w:r>
      <w:r>
        <w:t xml:space="preserve"> радиус большего круга</w:t>
      </w:r>
    </w:p>
    <w:p w14:paraId="72C86AA7" w14:textId="3F127396" w:rsidR="00CB243D" w:rsidRDefault="00102D80" w:rsidP="00CB243D">
      <w:pPr>
        <w:pStyle w:val="aa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</w:t>
      </w:r>
      <w:r>
        <w:t>–</w:t>
      </w:r>
      <w:r>
        <w:t xml:space="preserve"> радиус меньшего круга</w:t>
      </w:r>
    </w:p>
    <w:p w14:paraId="41E908AD" w14:textId="1EE8E3C7" w:rsidR="008B2205" w:rsidRDefault="008B2205" w:rsidP="008B2205">
      <w:pPr>
        <w:pStyle w:val="2"/>
      </w:pPr>
      <w:bookmarkStart w:id="9" w:name="_Toc20513703"/>
      <w:r>
        <w:t>Площадь сектора кольца</w:t>
      </w:r>
      <w:bookmarkEnd w:id="9"/>
    </w:p>
    <w:p w14:paraId="33FEB937" w14:textId="40C91EE2" w:rsidR="008B2205" w:rsidRPr="00F31999" w:rsidRDefault="008B2205" w:rsidP="006F503C">
      <w:pPr>
        <w:pStyle w:val="a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360°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0384243" w14:textId="677710B3" w:rsidR="00F31999" w:rsidRPr="00F31999" w:rsidRDefault="00251F1D" w:rsidP="00F31999">
      <w:pPr>
        <w:pStyle w:val="a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CDE9263" wp14:editId="0F58F04D">
            <wp:simplePos x="0" y="0"/>
            <wp:positionH relativeFrom="column">
              <wp:posOffset>591268</wp:posOffset>
            </wp:positionH>
            <wp:positionV relativeFrom="paragraph">
              <wp:posOffset>64245</wp:posOffset>
            </wp:positionV>
            <wp:extent cx="1129030" cy="771525"/>
            <wp:effectExtent l="0" t="0" r="0" b="952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999">
        <w:t>Где</w:t>
      </w:r>
      <w:r w:rsidR="00F31999" w:rsidRPr="00F31999">
        <w:t>:</w:t>
      </w:r>
    </w:p>
    <w:p w14:paraId="3952F51C" w14:textId="6C5BCFF9" w:rsidR="00F31999" w:rsidRDefault="00F31999" w:rsidP="00F31999">
      <w:pPr>
        <w:pStyle w:val="aa"/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</w:t>
      </w:r>
      <w:r>
        <w:t>–</w:t>
      </w:r>
      <w:r>
        <w:rPr>
          <w:rFonts w:eastAsiaTheme="minorEastAsia"/>
        </w:rPr>
        <w:t xml:space="preserve"> площадь </w:t>
      </w:r>
      <w:r w:rsidR="00992074">
        <w:rPr>
          <w:rFonts w:eastAsiaTheme="minorEastAsia"/>
        </w:rPr>
        <w:t>сектора кольца</w:t>
      </w:r>
    </w:p>
    <w:p w14:paraId="3E91F4E2" w14:textId="77777777" w:rsidR="00F31999" w:rsidRDefault="00F31999" w:rsidP="00F31999">
      <w:pPr>
        <w:pStyle w:val="aa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</w:t>
      </w:r>
      <w:r>
        <w:t>– радиус большего круга</w:t>
      </w:r>
    </w:p>
    <w:p w14:paraId="006C6769" w14:textId="77777777" w:rsidR="00F31999" w:rsidRDefault="00F31999" w:rsidP="00F31999">
      <w:pPr>
        <w:pStyle w:val="aa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</w:t>
      </w:r>
      <w:r>
        <w:t>– радиус меньшего круга</w:t>
      </w:r>
    </w:p>
    <w:p w14:paraId="55715386" w14:textId="1591EB7C" w:rsidR="00F31999" w:rsidRDefault="00E73E96" w:rsidP="00F31999"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</w:t>
      </w:r>
      <w:r>
        <w:t>–</w:t>
      </w:r>
      <w:r>
        <w:t xml:space="preserve"> угол сектора</w:t>
      </w:r>
    </w:p>
    <w:p w14:paraId="1A03AD72" w14:textId="72F825D9" w:rsidR="004B2185" w:rsidRDefault="004B2185" w:rsidP="004B2185">
      <w:pPr>
        <w:pStyle w:val="1"/>
      </w:pPr>
      <w:bookmarkStart w:id="10" w:name="_Toc20513704"/>
      <w:r>
        <w:lastRenderedPageBreak/>
        <w:t>Прогноз погоды</w:t>
      </w:r>
      <w:bookmarkEnd w:id="10"/>
    </w:p>
    <w:p w14:paraId="34D0F330" w14:textId="7E4FEDA3" w:rsidR="004B2185" w:rsidRDefault="0089372A" w:rsidP="00CE6CAA">
      <w:pPr>
        <w:pStyle w:val="aa"/>
      </w:pPr>
      <w:r>
        <w:rPr>
          <w:noProof/>
        </w:rPr>
        <w:drawing>
          <wp:inline distT="0" distB="0" distL="0" distR="0" wp14:anchorId="060DD140" wp14:editId="7692AD29">
            <wp:extent cx="5486400" cy="3200400"/>
            <wp:effectExtent l="0" t="0" r="0" b="0"/>
            <wp:docPr id="25" name="Диаграмма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B5C7B2D" w14:textId="2C68466B" w:rsidR="005F23BF" w:rsidRDefault="002E0376" w:rsidP="002E0376">
      <w:pPr>
        <w:pStyle w:val="1"/>
      </w:pPr>
      <w:bookmarkStart w:id="11" w:name="_Toc20513705"/>
      <w:r>
        <w:lastRenderedPageBreak/>
        <w:t>Расписание занятий на 28.09.2019</w:t>
      </w:r>
      <w:bookmarkEnd w:id="1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74"/>
        <w:gridCol w:w="1981"/>
        <w:gridCol w:w="2005"/>
        <w:gridCol w:w="2210"/>
        <w:gridCol w:w="2025"/>
      </w:tblGrid>
      <w:tr w:rsidR="00D21296" w14:paraId="10AE3451" w14:textId="77777777" w:rsidTr="00D21296">
        <w:tc>
          <w:tcPr>
            <w:tcW w:w="2039" w:type="dxa"/>
          </w:tcPr>
          <w:p w14:paraId="36472A14" w14:textId="00FD515E" w:rsidR="00D21296" w:rsidRDefault="00D21296" w:rsidP="00D21296">
            <w:pPr>
              <w:ind w:firstLine="0"/>
            </w:pPr>
            <w:r>
              <w:t>Пара</w:t>
            </w:r>
          </w:p>
        </w:tc>
        <w:tc>
          <w:tcPr>
            <w:tcW w:w="2039" w:type="dxa"/>
          </w:tcPr>
          <w:p w14:paraId="63261A34" w14:textId="385BA8E1" w:rsidR="00D21296" w:rsidRDefault="00D21296" w:rsidP="00D21296">
            <w:pPr>
              <w:ind w:firstLine="0"/>
            </w:pPr>
            <w:r>
              <w:t>Время</w:t>
            </w:r>
          </w:p>
        </w:tc>
        <w:tc>
          <w:tcPr>
            <w:tcW w:w="2039" w:type="dxa"/>
          </w:tcPr>
          <w:p w14:paraId="47C82E08" w14:textId="695B3D11" w:rsidR="00D21296" w:rsidRDefault="00D21296" w:rsidP="00D21296">
            <w:pPr>
              <w:ind w:firstLine="0"/>
            </w:pPr>
            <w:r>
              <w:t>Аудитория</w:t>
            </w:r>
          </w:p>
        </w:tc>
        <w:tc>
          <w:tcPr>
            <w:tcW w:w="2039" w:type="dxa"/>
          </w:tcPr>
          <w:p w14:paraId="659ACD62" w14:textId="70548E74" w:rsidR="00D21296" w:rsidRDefault="00D21296" w:rsidP="00D21296">
            <w:pPr>
              <w:ind w:firstLine="0"/>
            </w:pPr>
            <w:r>
              <w:t>Предмет</w:t>
            </w:r>
          </w:p>
        </w:tc>
        <w:tc>
          <w:tcPr>
            <w:tcW w:w="2039" w:type="dxa"/>
          </w:tcPr>
          <w:p w14:paraId="7EC618B1" w14:textId="5FC9B214" w:rsidR="00D21296" w:rsidRDefault="00D21296" w:rsidP="00D21296">
            <w:pPr>
              <w:ind w:firstLine="0"/>
            </w:pPr>
            <w:r>
              <w:t>Преподаватель</w:t>
            </w:r>
          </w:p>
        </w:tc>
      </w:tr>
      <w:tr w:rsidR="00D21296" w14:paraId="0A0520C0" w14:textId="77777777" w:rsidTr="00D21296">
        <w:tc>
          <w:tcPr>
            <w:tcW w:w="2039" w:type="dxa"/>
          </w:tcPr>
          <w:p w14:paraId="0619BE34" w14:textId="7358953F" w:rsidR="00D21296" w:rsidRDefault="00267219" w:rsidP="00D21296">
            <w:pPr>
              <w:ind w:firstLine="0"/>
            </w:pPr>
            <w:r>
              <w:t>1</w:t>
            </w:r>
          </w:p>
        </w:tc>
        <w:tc>
          <w:tcPr>
            <w:tcW w:w="2039" w:type="dxa"/>
          </w:tcPr>
          <w:p w14:paraId="24A27BE7" w14:textId="7251AE72" w:rsidR="00D21296" w:rsidRPr="00267219" w:rsidRDefault="00267219" w:rsidP="00D21296">
            <w:pPr>
              <w:ind w:firstLine="0"/>
              <w:rPr>
                <w:lang w:val="en-US"/>
              </w:rPr>
            </w:pPr>
            <w:r>
              <w:t>8</w:t>
            </w:r>
            <w:r>
              <w:rPr>
                <w:lang w:val="en-US"/>
              </w:rPr>
              <w:t>:20-</w:t>
            </w:r>
            <w:r w:rsidR="00307F7D">
              <w:rPr>
                <w:lang w:val="en-US"/>
              </w:rPr>
              <w:t>9:50</w:t>
            </w:r>
          </w:p>
        </w:tc>
        <w:tc>
          <w:tcPr>
            <w:tcW w:w="2039" w:type="dxa"/>
          </w:tcPr>
          <w:p w14:paraId="08780A70" w14:textId="33F01128" w:rsidR="00D21296" w:rsidRDefault="003F7587" w:rsidP="00D21296">
            <w:pPr>
              <w:ind w:firstLine="0"/>
            </w:pPr>
            <w:r>
              <w:t>237</w:t>
            </w:r>
          </w:p>
        </w:tc>
        <w:tc>
          <w:tcPr>
            <w:tcW w:w="2039" w:type="dxa"/>
          </w:tcPr>
          <w:p w14:paraId="0035230A" w14:textId="5EEAE8A6" w:rsidR="00D21296" w:rsidRPr="002F04FD" w:rsidRDefault="002F04FD" w:rsidP="00D21296">
            <w:pPr>
              <w:ind w:firstLine="0"/>
            </w:pPr>
            <w:r>
              <w:t>Программиров</w:t>
            </w:r>
            <w:r w:rsidR="00FF173B">
              <w:t>а</w:t>
            </w:r>
            <w:r>
              <w:t>ние</w:t>
            </w:r>
          </w:p>
        </w:tc>
        <w:tc>
          <w:tcPr>
            <w:tcW w:w="2039" w:type="dxa"/>
          </w:tcPr>
          <w:p w14:paraId="118DDA87" w14:textId="7BB5EC06" w:rsidR="00D21296" w:rsidRDefault="00C06B1E" w:rsidP="00D21296">
            <w:pPr>
              <w:ind w:firstLine="0"/>
            </w:pPr>
            <w:r>
              <w:t>Баева Дарья Игоревна</w:t>
            </w:r>
          </w:p>
        </w:tc>
      </w:tr>
      <w:tr w:rsidR="00D21296" w14:paraId="408D1508" w14:textId="77777777" w:rsidTr="00D21296">
        <w:tc>
          <w:tcPr>
            <w:tcW w:w="2039" w:type="dxa"/>
          </w:tcPr>
          <w:p w14:paraId="01C60DF9" w14:textId="28629A2F" w:rsidR="00D21296" w:rsidRDefault="00267219" w:rsidP="00D21296">
            <w:pPr>
              <w:ind w:firstLine="0"/>
            </w:pPr>
            <w:r>
              <w:t>2</w:t>
            </w:r>
          </w:p>
        </w:tc>
        <w:tc>
          <w:tcPr>
            <w:tcW w:w="2039" w:type="dxa"/>
          </w:tcPr>
          <w:p w14:paraId="2612B32D" w14:textId="40A4560F" w:rsidR="00D21296" w:rsidRPr="00307F7D" w:rsidRDefault="00307F7D" w:rsidP="00D2129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10:00-11:30</w:t>
            </w:r>
          </w:p>
        </w:tc>
        <w:tc>
          <w:tcPr>
            <w:tcW w:w="2039" w:type="dxa"/>
          </w:tcPr>
          <w:p w14:paraId="36708758" w14:textId="1EC0E9DD" w:rsidR="00D21296" w:rsidRDefault="003F7587" w:rsidP="00D21296">
            <w:pPr>
              <w:ind w:firstLine="0"/>
            </w:pPr>
            <w:r>
              <w:t>236</w:t>
            </w:r>
          </w:p>
        </w:tc>
        <w:tc>
          <w:tcPr>
            <w:tcW w:w="2039" w:type="dxa"/>
          </w:tcPr>
          <w:p w14:paraId="16050E41" w14:textId="67535B67" w:rsidR="00D21296" w:rsidRDefault="00FF173B" w:rsidP="00D21296">
            <w:pPr>
              <w:ind w:firstLine="0"/>
            </w:pPr>
            <w:r>
              <w:t>Дискретная математика</w:t>
            </w:r>
          </w:p>
        </w:tc>
        <w:tc>
          <w:tcPr>
            <w:tcW w:w="2039" w:type="dxa"/>
          </w:tcPr>
          <w:p w14:paraId="5B009626" w14:textId="10A17CBE" w:rsidR="00D21296" w:rsidRDefault="00C06B1E" w:rsidP="00D21296">
            <w:pPr>
              <w:ind w:firstLine="0"/>
            </w:pPr>
            <w:proofErr w:type="spellStart"/>
            <w:r>
              <w:t>Бебяков</w:t>
            </w:r>
            <w:proofErr w:type="spellEnd"/>
            <w:r>
              <w:t xml:space="preserve"> Александр Михайлович</w:t>
            </w:r>
          </w:p>
        </w:tc>
      </w:tr>
    </w:tbl>
    <w:p w14:paraId="37622F85" w14:textId="77777777" w:rsidR="00D21296" w:rsidRPr="00D21296" w:rsidRDefault="00D21296" w:rsidP="00D21296"/>
    <w:sectPr w:rsidR="00D21296" w:rsidRPr="00D21296" w:rsidSect="000521B5">
      <w:type w:val="continuous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9D94D" w14:textId="77777777" w:rsidR="00BD0710" w:rsidRDefault="00BD0710" w:rsidP="00E2262E">
      <w:pPr>
        <w:spacing w:after="0" w:line="240" w:lineRule="auto"/>
      </w:pPr>
      <w:r>
        <w:separator/>
      </w:r>
    </w:p>
  </w:endnote>
  <w:endnote w:type="continuationSeparator" w:id="0">
    <w:p w14:paraId="2169776F" w14:textId="77777777" w:rsidR="00BD0710" w:rsidRDefault="00BD0710" w:rsidP="00E22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C31DF" w14:textId="77777777" w:rsidR="00FB678D" w:rsidRDefault="00FB678D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7708909"/>
      <w:docPartObj>
        <w:docPartGallery w:val="Page Numbers (Bottom of Page)"/>
        <w:docPartUnique/>
      </w:docPartObj>
    </w:sdtPr>
    <w:sdtEndPr/>
    <w:sdtContent>
      <w:p w14:paraId="0464F176" w14:textId="6415D901" w:rsidR="00E2262E" w:rsidRDefault="00E2262E" w:rsidP="0029556C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B388C" w14:textId="77777777" w:rsidR="00FB678D" w:rsidRDefault="00FB678D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D581E" w14:textId="77777777" w:rsidR="00BD0710" w:rsidRDefault="00BD0710" w:rsidP="00E2262E">
      <w:pPr>
        <w:spacing w:after="0" w:line="240" w:lineRule="auto"/>
      </w:pPr>
      <w:r>
        <w:separator/>
      </w:r>
    </w:p>
  </w:footnote>
  <w:footnote w:type="continuationSeparator" w:id="0">
    <w:p w14:paraId="4251DD41" w14:textId="77777777" w:rsidR="00BD0710" w:rsidRDefault="00BD0710" w:rsidP="00E22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6E7EB" w14:textId="77777777" w:rsidR="00FB678D" w:rsidRDefault="00FB678D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3ED0E" w14:textId="4F07EF71" w:rsidR="00E2262E" w:rsidRPr="00FB678D" w:rsidRDefault="00FB678D" w:rsidP="00FB678D">
    <w:pPr>
      <w:pStyle w:val="a9"/>
    </w:pPr>
    <w:bookmarkStart w:id="3" w:name="_Hlk20513722"/>
    <w:r w:rsidRPr="00FB678D">
      <w:t>Оформление текстового документа со сложной структурой</w:t>
    </w:r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41BD8" w14:textId="77777777" w:rsidR="00FB678D" w:rsidRDefault="00FB678D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C4212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8924B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1D850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2E0C9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E496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7C7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7680E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8C9B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94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D45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A9D039D"/>
    <w:multiLevelType w:val="hybridMultilevel"/>
    <w:tmpl w:val="6C660616"/>
    <w:lvl w:ilvl="0" w:tplc="138673D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F6"/>
    <w:rsid w:val="000270B2"/>
    <w:rsid w:val="0003615B"/>
    <w:rsid w:val="000521B5"/>
    <w:rsid w:val="00073FA7"/>
    <w:rsid w:val="000868DC"/>
    <w:rsid w:val="000935F8"/>
    <w:rsid w:val="000A4C51"/>
    <w:rsid w:val="000C01B1"/>
    <w:rsid w:val="000C46E3"/>
    <w:rsid w:val="000E61D7"/>
    <w:rsid w:val="00102D80"/>
    <w:rsid w:val="0014145E"/>
    <w:rsid w:val="00154123"/>
    <w:rsid w:val="00170B6F"/>
    <w:rsid w:val="00196FD9"/>
    <w:rsid w:val="001E0F6A"/>
    <w:rsid w:val="00213589"/>
    <w:rsid w:val="00220A5F"/>
    <w:rsid w:val="002259BD"/>
    <w:rsid w:val="00251F1D"/>
    <w:rsid w:val="00262CD3"/>
    <w:rsid w:val="00267219"/>
    <w:rsid w:val="00291DA1"/>
    <w:rsid w:val="0029556C"/>
    <w:rsid w:val="002A6F82"/>
    <w:rsid w:val="002B7FEA"/>
    <w:rsid w:val="002E0376"/>
    <w:rsid w:val="002F04FD"/>
    <w:rsid w:val="00304E37"/>
    <w:rsid w:val="00307801"/>
    <w:rsid w:val="00307F7D"/>
    <w:rsid w:val="00315266"/>
    <w:rsid w:val="00315A5E"/>
    <w:rsid w:val="0031745E"/>
    <w:rsid w:val="003206A4"/>
    <w:rsid w:val="00325899"/>
    <w:rsid w:val="00341F0A"/>
    <w:rsid w:val="00361571"/>
    <w:rsid w:val="003647CD"/>
    <w:rsid w:val="00392DBB"/>
    <w:rsid w:val="003C0F55"/>
    <w:rsid w:val="003D63FC"/>
    <w:rsid w:val="003F7587"/>
    <w:rsid w:val="004145DF"/>
    <w:rsid w:val="004306F8"/>
    <w:rsid w:val="0044060D"/>
    <w:rsid w:val="0049263E"/>
    <w:rsid w:val="004B2185"/>
    <w:rsid w:val="004B4885"/>
    <w:rsid w:val="004C1219"/>
    <w:rsid w:val="004C2B4F"/>
    <w:rsid w:val="004E660A"/>
    <w:rsid w:val="00520925"/>
    <w:rsid w:val="00531B2E"/>
    <w:rsid w:val="005A1761"/>
    <w:rsid w:val="005A184B"/>
    <w:rsid w:val="005A367F"/>
    <w:rsid w:val="005E5960"/>
    <w:rsid w:val="005F07AE"/>
    <w:rsid w:val="005F23BF"/>
    <w:rsid w:val="0060065E"/>
    <w:rsid w:val="00605E9F"/>
    <w:rsid w:val="00633B65"/>
    <w:rsid w:val="00660A9D"/>
    <w:rsid w:val="006705A5"/>
    <w:rsid w:val="00672B7D"/>
    <w:rsid w:val="006846DF"/>
    <w:rsid w:val="0069214D"/>
    <w:rsid w:val="00693C94"/>
    <w:rsid w:val="0069653F"/>
    <w:rsid w:val="006D3A7E"/>
    <w:rsid w:val="006D4AFC"/>
    <w:rsid w:val="006D5656"/>
    <w:rsid w:val="006D5D21"/>
    <w:rsid w:val="006D70EE"/>
    <w:rsid w:val="006E53E6"/>
    <w:rsid w:val="006F503C"/>
    <w:rsid w:val="00772019"/>
    <w:rsid w:val="00790E72"/>
    <w:rsid w:val="007A1700"/>
    <w:rsid w:val="007C2A39"/>
    <w:rsid w:val="007D5330"/>
    <w:rsid w:val="007D6919"/>
    <w:rsid w:val="00803942"/>
    <w:rsid w:val="00830F1F"/>
    <w:rsid w:val="00840A74"/>
    <w:rsid w:val="00844A36"/>
    <w:rsid w:val="0087520E"/>
    <w:rsid w:val="00890CA0"/>
    <w:rsid w:val="0089372A"/>
    <w:rsid w:val="008B2205"/>
    <w:rsid w:val="008B25AB"/>
    <w:rsid w:val="008F16C8"/>
    <w:rsid w:val="00907564"/>
    <w:rsid w:val="00915864"/>
    <w:rsid w:val="00922C0B"/>
    <w:rsid w:val="00944316"/>
    <w:rsid w:val="00962622"/>
    <w:rsid w:val="009632C0"/>
    <w:rsid w:val="00965743"/>
    <w:rsid w:val="00983B85"/>
    <w:rsid w:val="009911B7"/>
    <w:rsid w:val="00992074"/>
    <w:rsid w:val="0099679C"/>
    <w:rsid w:val="009B3C78"/>
    <w:rsid w:val="009F0F62"/>
    <w:rsid w:val="00A02E78"/>
    <w:rsid w:val="00A04929"/>
    <w:rsid w:val="00A1417D"/>
    <w:rsid w:val="00A27B1D"/>
    <w:rsid w:val="00A3562B"/>
    <w:rsid w:val="00A40662"/>
    <w:rsid w:val="00A60E54"/>
    <w:rsid w:val="00A66A80"/>
    <w:rsid w:val="00AC0A1A"/>
    <w:rsid w:val="00AF0998"/>
    <w:rsid w:val="00B041D5"/>
    <w:rsid w:val="00B15CB5"/>
    <w:rsid w:val="00B1747B"/>
    <w:rsid w:val="00B3759F"/>
    <w:rsid w:val="00B67516"/>
    <w:rsid w:val="00B758C9"/>
    <w:rsid w:val="00BA28A1"/>
    <w:rsid w:val="00BB51CA"/>
    <w:rsid w:val="00BB568F"/>
    <w:rsid w:val="00BC30F6"/>
    <w:rsid w:val="00BC3474"/>
    <w:rsid w:val="00BC4492"/>
    <w:rsid w:val="00BD0710"/>
    <w:rsid w:val="00BD5628"/>
    <w:rsid w:val="00C041F6"/>
    <w:rsid w:val="00C06B1E"/>
    <w:rsid w:val="00C438D0"/>
    <w:rsid w:val="00C65477"/>
    <w:rsid w:val="00C7153E"/>
    <w:rsid w:val="00C866B2"/>
    <w:rsid w:val="00CB243D"/>
    <w:rsid w:val="00CB6337"/>
    <w:rsid w:val="00CC1059"/>
    <w:rsid w:val="00CC1957"/>
    <w:rsid w:val="00CD00C0"/>
    <w:rsid w:val="00CD411B"/>
    <w:rsid w:val="00CD4337"/>
    <w:rsid w:val="00CE6CAA"/>
    <w:rsid w:val="00D0597D"/>
    <w:rsid w:val="00D171FF"/>
    <w:rsid w:val="00D21296"/>
    <w:rsid w:val="00D213C0"/>
    <w:rsid w:val="00D51B89"/>
    <w:rsid w:val="00D76809"/>
    <w:rsid w:val="00DA310C"/>
    <w:rsid w:val="00DB2D21"/>
    <w:rsid w:val="00DB71DA"/>
    <w:rsid w:val="00DC62F0"/>
    <w:rsid w:val="00DE1754"/>
    <w:rsid w:val="00DE2422"/>
    <w:rsid w:val="00E01683"/>
    <w:rsid w:val="00E2262E"/>
    <w:rsid w:val="00E4177D"/>
    <w:rsid w:val="00E50509"/>
    <w:rsid w:val="00E73E96"/>
    <w:rsid w:val="00E87C58"/>
    <w:rsid w:val="00EC2239"/>
    <w:rsid w:val="00ED2FBA"/>
    <w:rsid w:val="00EE2FAD"/>
    <w:rsid w:val="00F03568"/>
    <w:rsid w:val="00F16FCA"/>
    <w:rsid w:val="00F31999"/>
    <w:rsid w:val="00F653D9"/>
    <w:rsid w:val="00F66202"/>
    <w:rsid w:val="00FA08A8"/>
    <w:rsid w:val="00FB678D"/>
    <w:rsid w:val="00FF173B"/>
    <w:rsid w:val="00FF186A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91AD8E"/>
  <w15:chartTrackingRefBased/>
  <w15:docId w15:val="{8CDDAE1C-4423-4073-9550-25757423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7">
    <w:lsdException w:name="Normal" w:locked="0" w:uiPriority="0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rsid w:val="003D63FC"/>
    <w:pPr>
      <w:spacing w:after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next w:val="a0"/>
    <w:link w:val="10"/>
    <w:uiPriority w:val="9"/>
    <w:qFormat/>
    <w:rsid w:val="00D213C0"/>
    <w:pPr>
      <w:keepNext/>
      <w:keepLines/>
      <w:pageBreakBefore/>
      <w:suppressAutoHyphen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D213C0"/>
    <w:pPr>
      <w:keepNext/>
      <w:keepLines/>
      <w:suppressAutoHyphens/>
      <w:spacing w:after="24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3">
    <w:name w:val="heading 3"/>
    <w:next w:val="a0"/>
    <w:link w:val="30"/>
    <w:uiPriority w:val="9"/>
    <w:unhideWhenUsed/>
    <w:qFormat/>
    <w:rsid w:val="00D213C0"/>
    <w:pPr>
      <w:keepNext/>
      <w:keepLines/>
      <w:suppressAutoHyphens/>
      <w:spacing w:after="240" w:line="360" w:lineRule="auto"/>
      <w:outlineLvl w:val="2"/>
    </w:pPr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locked/>
    <w:rsid w:val="00AC0A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locked/>
    <w:rsid w:val="000E61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213C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D213C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1"/>
    <w:link w:val="3"/>
    <w:uiPriority w:val="9"/>
    <w:rsid w:val="00D213C0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paragraph" w:customStyle="1" w:styleId="a4">
    <w:name w:val="Определение"/>
    <w:next w:val="a0"/>
    <w:qFormat/>
    <w:rsid w:val="006D5656"/>
    <w:pPr>
      <w:spacing w:after="120" w:line="360" w:lineRule="auto"/>
      <w:ind w:left="851" w:hanging="851"/>
    </w:pPr>
    <w:rPr>
      <w:rFonts w:ascii="Times New Roman" w:hAnsi="Times New Roman"/>
      <w:b/>
      <w:i/>
      <w:color w:val="000000" w:themeColor="text1"/>
      <w:sz w:val="24"/>
    </w:rPr>
  </w:style>
  <w:style w:type="paragraph" w:customStyle="1" w:styleId="a5">
    <w:name w:val="Примечание"/>
    <w:next w:val="a0"/>
    <w:qFormat/>
    <w:rsid w:val="008B25AB"/>
    <w:pPr>
      <w:spacing w:after="0" w:line="240" w:lineRule="auto"/>
      <w:ind w:left="851" w:hanging="851"/>
    </w:pPr>
    <w:rPr>
      <w:rFonts w:ascii="Times New Roman" w:hAnsi="Times New Roman"/>
      <w:i/>
      <w:color w:val="000000" w:themeColor="text1"/>
    </w:rPr>
  </w:style>
  <w:style w:type="paragraph" w:customStyle="1" w:styleId="a6">
    <w:name w:val="Название таблицы"/>
    <w:next w:val="a0"/>
    <w:qFormat/>
    <w:rsid w:val="00EE2FAD"/>
    <w:pPr>
      <w:suppressAutoHyphens/>
      <w:spacing w:after="0" w:line="240" w:lineRule="auto"/>
    </w:pPr>
    <w:rPr>
      <w:rFonts w:ascii="Times New Roman" w:hAnsi="Times New Roman"/>
      <w:b/>
      <w:i/>
      <w:color w:val="000000" w:themeColor="text1"/>
    </w:rPr>
  </w:style>
  <w:style w:type="paragraph" w:customStyle="1" w:styleId="a7">
    <w:name w:val="Название рисунка (картинки)"/>
    <w:next w:val="a0"/>
    <w:qFormat/>
    <w:rsid w:val="00C438D0"/>
    <w:pPr>
      <w:suppressAutoHyphens/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  <w:style w:type="paragraph" w:customStyle="1" w:styleId="a8">
    <w:name w:val="Формула"/>
    <w:next w:val="a0"/>
    <w:qFormat/>
    <w:rsid w:val="00C65477"/>
    <w:pPr>
      <w:suppressAutoHyphens/>
      <w:spacing w:before="120" w:after="240" w:line="240" w:lineRule="auto"/>
      <w:ind w:left="1418" w:hanging="1418"/>
    </w:pPr>
    <w:rPr>
      <w:rFonts w:ascii="Times New Roman" w:hAnsi="Times New Roman"/>
      <w:i/>
      <w:color w:val="000000" w:themeColor="text1"/>
      <w:sz w:val="24"/>
    </w:rPr>
  </w:style>
  <w:style w:type="paragraph" w:styleId="a">
    <w:name w:val="List"/>
    <w:basedOn w:val="a0"/>
    <w:uiPriority w:val="99"/>
    <w:unhideWhenUsed/>
    <w:qFormat/>
    <w:rsid w:val="00BD5628"/>
    <w:pPr>
      <w:numPr>
        <w:numId w:val="11"/>
      </w:numPr>
      <w:ind w:left="714" w:hanging="357"/>
      <w:contextualSpacing/>
      <w:jc w:val="left"/>
    </w:pPr>
  </w:style>
  <w:style w:type="paragraph" w:customStyle="1" w:styleId="a9">
    <w:name w:val="Колонтитул"/>
    <w:qFormat/>
    <w:rsid w:val="00BB51CA"/>
    <w:pPr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AC0A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Body Text"/>
    <w:link w:val="ab"/>
    <w:uiPriority w:val="99"/>
    <w:unhideWhenUsed/>
    <w:qFormat/>
    <w:rsid w:val="00531B2E"/>
    <w:pPr>
      <w:spacing w:after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ab">
    <w:name w:val="Основной текст Знак"/>
    <w:basedOn w:val="a1"/>
    <w:link w:val="aa"/>
    <w:uiPriority w:val="99"/>
    <w:rsid w:val="00531B2E"/>
    <w:rPr>
      <w:rFonts w:ascii="Times New Roman" w:hAnsi="Times New Roman"/>
      <w:color w:val="000000" w:themeColor="text1"/>
      <w:sz w:val="24"/>
    </w:rPr>
  </w:style>
  <w:style w:type="paragraph" w:styleId="ac">
    <w:name w:val="header"/>
    <w:basedOn w:val="a0"/>
    <w:link w:val="ad"/>
    <w:uiPriority w:val="99"/>
    <w:unhideWhenUsed/>
    <w:locked/>
    <w:rsid w:val="00FB67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B678D"/>
    <w:rPr>
      <w:rFonts w:ascii="Times New Roman" w:hAnsi="Times New Roman"/>
      <w:color w:val="000000" w:themeColor="text1"/>
      <w:sz w:val="24"/>
    </w:rPr>
  </w:style>
  <w:style w:type="paragraph" w:styleId="ae">
    <w:name w:val="footer"/>
    <w:basedOn w:val="a0"/>
    <w:link w:val="af"/>
    <w:uiPriority w:val="99"/>
    <w:semiHidden/>
    <w:unhideWhenUsed/>
    <w:locked/>
    <w:rsid w:val="00FB67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semiHidden/>
    <w:rsid w:val="00FB678D"/>
    <w:rPr>
      <w:rFonts w:ascii="Times New Roman" w:hAnsi="Times New Roman"/>
      <w:color w:val="000000" w:themeColor="text1"/>
      <w:sz w:val="24"/>
    </w:rPr>
  </w:style>
  <w:style w:type="paragraph" w:styleId="af0">
    <w:name w:val="TOC Heading"/>
    <w:basedOn w:val="1"/>
    <w:next w:val="a0"/>
    <w:uiPriority w:val="39"/>
    <w:semiHidden/>
    <w:unhideWhenUsed/>
    <w:qFormat/>
    <w:locked/>
    <w:rsid w:val="00341F0A"/>
    <w:pPr>
      <w:pageBreakBefore w:val="0"/>
      <w:suppressAutoHyphens w:val="0"/>
      <w:spacing w:before="240" w:after="0"/>
      <w:ind w:firstLine="851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table" w:styleId="af1">
    <w:name w:val="Table Grid"/>
    <w:basedOn w:val="a2"/>
    <w:uiPriority w:val="39"/>
    <w:locked/>
    <w:rsid w:val="0098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1"/>
    <w:uiPriority w:val="99"/>
    <w:unhideWhenUsed/>
    <w:locked/>
    <w:rsid w:val="00A04929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locked/>
    <w:rsid w:val="00A04929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rsid w:val="000E61D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styleId="af4">
    <w:name w:val="Placeholder Text"/>
    <w:basedOn w:val="a1"/>
    <w:uiPriority w:val="99"/>
    <w:semiHidden/>
    <w:locked/>
    <w:rsid w:val="00D0597D"/>
    <w:rPr>
      <w:color w:val="808080"/>
    </w:rPr>
  </w:style>
  <w:style w:type="paragraph" w:styleId="11">
    <w:name w:val="toc 1"/>
    <w:basedOn w:val="a0"/>
    <w:next w:val="a0"/>
    <w:autoRedefine/>
    <w:uiPriority w:val="39"/>
    <w:unhideWhenUsed/>
    <w:locked/>
    <w:rsid w:val="00DB2D21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locked/>
    <w:rsid w:val="00DB2D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exler.ru/img/films/26-09-2019/big/24.jpg" TargetMode="Externa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hyperlink" Target="https://www.exler.ru/img/films/26-09-2019/big/51.jpg" TargetMode="External"/><Relationship Id="rId20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exler.ru/img/films/26-09-2019/big/66.jpg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Погода</a:t>
            </a:r>
            <a:r>
              <a:rPr lang="ru-RU" baseline="0"/>
              <a:t> в Магадане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Температура, °C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Лист1!$A$2:$A$4</c:f>
              <c:numCache>
                <c:formatCode>m/d/yyyy</c:formatCode>
                <c:ptCount val="3"/>
                <c:pt idx="0">
                  <c:v>43735</c:v>
                </c:pt>
                <c:pt idx="1">
                  <c:v>43736</c:v>
                </c:pt>
                <c:pt idx="2">
                  <c:v>43737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8</c:v>
                </c:pt>
                <c:pt idx="1">
                  <c:v>6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7B-416E-851B-D20D110400D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Влажность, 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Лист1!$A$2:$A$4</c:f>
              <c:numCache>
                <c:formatCode>m/d/yyyy</c:formatCode>
                <c:ptCount val="3"/>
                <c:pt idx="0">
                  <c:v>43735</c:v>
                </c:pt>
                <c:pt idx="1">
                  <c:v>43736</c:v>
                </c:pt>
                <c:pt idx="2">
                  <c:v>43737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75</c:v>
                </c:pt>
                <c:pt idx="1">
                  <c:v>81</c:v>
                </c:pt>
                <c:pt idx="2">
                  <c:v>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77B-416E-851B-D20D110400D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Скорость ветра, м/с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Лист1!$A$2:$A$4</c:f>
              <c:numCache>
                <c:formatCode>m/d/yyyy</c:formatCode>
                <c:ptCount val="3"/>
                <c:pt idx="0">
                  <c:v>43735</c:v>
                </c:pt>
                <c:pt idx="1">
                  <c:v>43736</c:v>
                </c:pt>
                <c:pt idx="2">
                  <c:v>43737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2</c:v>
                </c:pt>
                <c:pt idx="1">
                  <c:v>11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77B-416E-851B-D20D110400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651516080"/>
        <c:axId val="1077640288"/>
      </c:barChart>
      <c:dateAx>
        <c:axId val="1651516080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7640288"/>
        <c:crosses val="autoZero"/>
        <c:auto val="1"/>
        <c:lblOffset val="100"/>
        <c:baseTimeUnit val="days"/>
      </c:dateAx>
      <c:valAx>
        <c:axId val="1077640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51516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49891-E36B-4801-AF57-FA3CC8DAF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M3101_Дудко_Матвей_Владимирович_Работа1_вар№5.docx</Template>
  <TotalTime>98</TotalTime>
  <Pages>8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Дудко</dc:creator>
  <cp:keywords/>
  <dc:description/>
  <cp:lastModifiedBy>Матвей Дудко</cp:lastModifiedBy>
  <cp:revision>67</cp:revision>
  <dcterms:created xsi:type="dcterms:W3CDTF">2019-09-27T17:04:00Z</dcterms:created>
  <dcterms:modified xsi:type="dcterms:W3CDTF">2019-09-27T19:00:00Z</dcterms:modified>
</cp:coreProperties>
</file>